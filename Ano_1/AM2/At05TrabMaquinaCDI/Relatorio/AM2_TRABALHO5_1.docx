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0DB52" w14:textId="77777777" w:rsidR="00666FC5" w:rsidRPr="00C203F1" w:rsidRDefault="00666FC5" w:rsidP="00666FC5">
      <w:pPr>
        <w:pStyle w:val="04xlpa"/>
      </w:pPr>
      <w:r w:rsidRPr="00C203F1">
        <w:rPr>
          <w:noProof/>
        </w:rPr>
        <w:drawing>
          <wp:anchor distT="0" distB="0" distL="114300" distR="114300" simplePos="0" relativeHeight="251660288" behindDoc="0" locked="0" layoutInCell="1" allowOverlap="1" wp14:anchorId="6A52DFB5" wp14:editId="085D06C9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3F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DA134D" wp14:editId="1023595A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43" y="10533387"/>
                            <a:ext cx="1969229" cy="1080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490B27" w14:textId="77777777" w:rsidR="00666FC5" w:rsidRPr="00C203F1" w:rsidRDefault="00666FC5" w:rsidP="00666FC5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C203F1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INSTITUTO POLITÉCNICO DE COIMBRA</w:t>
                              </w:r>
                            </w:p>
                            <w:p w14:paraId="753D956E" w14:textId="77777777" w:rsidR="00666FC5" w:rsidRPr="00C203F1" w:rsidRDefault="00666FC5" w:rsidP="00666FC5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569A9AFD" w14:textId="77777777" w:rsidR="00666FC5" w:rsidRPr="00C203F1" w:rsidRDefault="00666FC5" w:rsidP="00666FC5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C203F1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0438C9D5" w14:textId="77777777" w:rsidR="00666FC5" w:rsidRPr="00C203F1" w:rsidRDefault="00666FC5" w:rsidP="00666FC5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C203F1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11A3B5C4" w14:textId="77777777" w:rsidR="00666FC5" w:rsidRPr="00C203F1" w:rsidRDefault="00666FC5" w:rsidP="00666FC5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C203F1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DA134D" id="Agrupar 7" o:spid="_x0000_s1026" style="position:absolute;margin-left:-273.75pt;margin-top:-121.8pt;width:283.75pt;height:979.55pt;z-index:251659264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2;height:10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8490B27" w14:textId="77777777" w:rsidR="00666FC5" w:rsidRPr="00C203F1" w:rsidRDefault="00666FC5" w:rsidP="00666FC5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C203F1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INSTITUTO POLITÉCNICO DE COIMBRA</w:t>
                        </w:r>
                      </w:p>
                      <w:p w14:paraId="753D956E" w14:textId="77777777" w:rsidR="00666FC5" w:rsidRPr="00C203F1" w:rsidRDefault="00666FC5" w:rsidP="00666FC5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569A9AFD" w14:textId="77777777" w:rsidR="00666FC5" w:rsidRPr="00C203F1" w:rsidRDefault="00666FC5" w:rsidP="00666FC5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C203F1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0438C9D5" w14:textId="77777777" w:rsidR="00666FC5" w:rsidRPr="00C203F1" w:rsidRDefault="00666FC5" w:rsidP="00666FC5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C203F1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11A3B5C4" w14:textId="77777777" w:rsidR="00666FC5" w:rsidRPr="00C203F1" w:rsidRDefault="00666FC5" w:rsidP="00666FC5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C203F1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7A6ABEB0" w14:textId="77777777" w:rsidR="00666FC5" w:rsidRPr="00C203F1" w:rsidRDefault="00666FC5" w:rsidP="00666FC5">
      <w:pPr>
        <w:pStyle w:val="04xlpa"/>
      </w:pPr>
    </w:p>
    <w:p w14:paraId="6C226756" w14:textId="77777777" w:rsidR="00666FC5" w:rsidRPr="00C203F1" w:rsidRDefault="00666FC5" w:rsidP="00666FC5">
      <w:pPr>
        <w:ind w:left="142"/>
      </w:pPr>
    </w:p>
    <w:p w14:paraId="7EE342C1" w14:textId="77777777" w:rsidR="00666FC5" w:rsidRPr="00C203F1" w:rsidRDefault="00666FC5" w:rsidP="00666FC5">
      <w:pPr>
        <w:ind w:left="142"/>
      </w:pPr>
    </w:p>
    <w:p w14:paraId="6F84D155" w14:textId="77777777" w:rsidR="00666FC5" w:rsidRPr="00C203F1" w:rsidRDefault="00666FC5" w:rsidP="00666FC5">
      <w:pPr>
        <w:ind w:left="142"/>
      </w:pPr>
    </w:p>
    <w:p w14:paraId="555FA762" w14:textId="77777777" w:rsidR="00666FC5" w:rsidRPr="00C203F1" w:rsidRDefault="00666FC5" w:rsidP="00666FC5">
      <w:pPr>
        <w:ind w:left="142"/>
        <w:rPr>
          <w:rFonts w:ascii="Arial" w:hAnsi="Arial" w:cs="Arial"/>
          <w:sz w:val="28"/>
          <w:szCs w:val="28"/>
        </w:rPr>
      </w:pPr>
    </w:p>
    <w:p w14:paraId="51A53E08" w14:textId="7A271AB9" w:rsidR="00666FC5" w:rsidRPr="00C203F1" w:rsidRDefault="00666FC5" w:rsidP="00666FC5">
      <w:pPr>
        <w:ind w:left="142"/>
        <w:rPr>
          <w:rFonts w:ascii="Arial" w:hAnsi="Arial" w:cs="Arial"/>
          <w:sz w:val="32"/>
          <w:szCs w:val="32"/>
        </w:rPr>
      </w:pPr>
      <w:r w:rsidRPr="00C203F1">
        <w:rPr>
          <w:rFonts w:ascii="Arial" w:hAnsi="Arial" w:cs="Arial"/>
          <w:sz w:val="28"/>
          <w:szCs w:val="28"/>
        </w:rPr>
        <w:t>DEPARTAMENTO DE / DEPARTMENT OF</w:t>
      </w:r>
      <w:r w:rsidRPr="00C203F1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AB84DF6D69C4455DA2E4ABF1F3E18B4A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EndPr>
          <w:rPr>
            <w:rStyle w:val="Estilo2"/>
          </w:rPr>
        </w:sdtEndPr>
        <w:sdtContent>
          <w:r w:rsidRPr="00C203F1">
            <w:rPr>
              <w:rStyle w:val="Estilo2"/>
            </w:rPr>
            <w:t>INFORMÁTICA E SISTEMAS</w:t>
          </w:r>
        </w:sdtContent>
      </w:sdt>
    </w:p>
    <w:p w14:paraId="4B49942B" w14:textId="77777777" w:rsidR="00666FC5" w:rsidRPr="00C203F1" w:rsidRDefault="00666FC5" w:rsidP="00666FC5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F6541B4D5DE44C8A9ECD436D0757D626"/>
        </w:placeholder>
      </w:sdtPr>
      <w:sdtEndPr>
        <w:rPr>
          <w:b/>
          <w:bCs/>
          <w:sz w:val="28"/>
          <w:szCs w:val="28"/>
        </w:rPr>
      </w:sdtEndPr>
      <w:sdtContent>
        <w:p w14:paraId="6F59452E" w14:textId="3B1D27EB" w:rsidR="00666FC5" w:rsidRPr="00C203F1" w:rsidRDefault="00983B9A" w:rsidP="00666FC5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 xml:space="preserve">Métodos Numéricos para </w:t>
          </w:r>
          <w:r w:rsidR="004261A5">
            <w:rPr>
              <w:rFonts w:ascii="Arial" w:hAnsi="Arial" w:cs="Arial"/>
              <w:b/>
              <w:bCs/>
              <w:sz w:val="28"/>
              <w:szCs w:val="28"/>
            </w:rPr>
            <w:t>derivação e integração de funções</w:t>
          </w:r>
        </w:p>
      </w:sdtContent>
    </w:sdt>
    <w:p w14:paraId="2078D165" w14:textId="77777777" w:rsidR="00666FC5" w:rsidRPr="00C203F1" w:rsidRDefault="00666FC5" w:rsidP="00666FC5">
      <w:pPr>
        <w:spacing w:after="120"/>
      </w:pPr>
    </w:p>
    <w:p w14:paraId="5605E51C" w14:textId="77777777" w:rsidR="00666FC5" w:rsidRPr="00C203F1" w:rsidRDefault="00666FC5" w:rsidP="00666FC5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C203F1">
        <w:rPr>
          <w:rFonts w:ascii="Arial" w:hAnsi="Arial" w:cs="Arial"/>
        </w:rPr>
        <w:t xml:space="preserve">Autor / </w:t>
      </w:r>
      <w:proofErr w:type="spellStart"/>
      <w:r w:rsidRPr="00C203F1"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784603580"/>
        <w:placeholder>
          <w:docPart w:val="F6541B4D5DE44C8A9ECD436D0757D626"/>
        </w:placeholder>
      </w:sdtPr>
      <w:sdtEndPr>
        <w:rPr>
          <w:sz w:val="28"/>
          <w:szCs w:val="28"/>
        </w:rPr>
      </w:sdtEndPr>
      <w:sdtContent>
        <w:p w14:paraId="3B333FB5" w14:textId="7A46420D" w:rsidR="00666FC5" w:rsidRPr="00C203F1" w:rsidRDefault="00666FC5" w:rsidP="00666FC5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>Tiago Fernandes Lopes</w:t>
          </w:r>
          <w:r w:rsidR="00083202" w:rsidRPr="00C203F1">
            <w:rPr>
              <w:rFonts w:ascii="Arial" w:hAnsi="Arial" w:cs="Arial"/>
              <w:b/>
              <w:bCs/>
              <w:sz w:val="28"/>
              <w:szCs w:val="28"/>
            </w:rPr>
            <w:t xml:space="preserve"> – a2023144639</w:t>
          </w:r>
          <w:r w:rsidR="00B71DDA" w:rsidRPr="00C203F1">
            <w:rPr>
              <w:rFonts w:ascii="Arial" w:hAnsi="Arial" w:cs="Arial"/>
              <w:b/>
              <w:bCs/>
              <w:sz w:val="28"/>
              <w:szCs w:val="28"/>
            </w:rPr>
            <w:t>,</w:t>
          </w:r>
        </w:p>
        <w:p w14:paraId="4728BDEE" w14:textId="711C943C" w:rsidR="00B71DDA" w:rsidRPr="00C203F1" w:rsidRDefault="00B71DDA" w:rsidP="00666FC5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>Engenharia Informática</w:t>
          </w:r>
        </w:p>
      </w:sdtContent>
    </w:sdt>
    <w:p w14:paraId="1EEFEF4C" w14:textId="77777777" w:rsidR="00666FC5" w:rsidRPr="00C203F1" w:rsidRDefault="00666FC5" w:rsidP="00666FC5">
      <w:pPr>
        <w:spacing w:after="120" w:line="288" w:lineRule="auto"/>
        <w:ind w:left="142"/>
        <w:jc w:val="both"/>
        <w:rPr>
          <w:rFonts w:ascii="Arial" w:hAnsi="Arial" w:cs="Arial"/>
          <w:b/>
          <w:bCs/>
          <w:sz w:val="28"/>
          <w:szCs w:val="28"/>
        </w:rPr>
      </w:pPr>
    </w:p>
    <w:p w14:paraId="3DE811F4" w14:textId="77777777" w:rsidR="00666FC5" w:rsidRPr="00C203F1" w:rsidRDefault="00666FC5" w:rsidP="00666FC5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C203F1">
        <w:rPr>
          <w:rFonts w:ascii="Arial" w:hAnsi="Arial" w:cs="Arial"/>
        </w:rPr>
        <w:t xml:space="preserve">Autor / </w:t>
      </w:r>
      <w:proofErr w:type="spellStart"/>
      <w:r w:rsidRPr="00C203F1"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130223977"/>
        <w:placeholder>
          <w:docPart w:val="A1384E3D0D7540AD96F87FAF7C6C6EF5"/>
        </w:placeholder>
      </w:sdtPr>
      <w:sdtEndPr>
        <w:rPr>
          <w:sz w:val="28"/>
          <w:szCs w:val="28"/>
        </w:rPr>
      </w:sdtEndPr>
      <w:sdtContent>
        <w:p w14:paraId="0B059456" w14:textId="51EAF202" w:rsidR="00666FC5" w:rsidRPr="00C203F1" w:rsidRDefault="00666FC5" w:rsidP="00666FC5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>Daniel</w:t>
          </w:r>
          <w:r w:rsidR="00322DAE" w:rsidRPr="00C203F1">
            <w:rPr>
              <w:rFonts w:ascii="Arial" w:hAnsi="Arial" w:cs="Arial"/>
              <w:b/>
              <w:bCs/>
              <w:sz w:val="28"/>
              <w:szCs w:val="28"/>
            </w:rPr>
            <w:t xml:space="preserve"> Duarte Silva</w:t>
          </w:r>
          <w:r w:rsidR="00083202" w:rsidRPr="00C203F1">
            <w:rPr>
              <w:rFonts w:ascii="Arial" w:hAnsi="Arial" w:cs="Arial"/>
              <w:b/>
              <w:bCs/>
              <w:sz w:val="28"/>
              <w:szCs w:val="28"/>
            </w:rPr>
            <w:t xml:space="preserve"> – a2023144551</w:t>
          </w:r>
          <w:r w:rsidR="00B71DDA" w:rsidRPr="00C203F1">
            <w:rPr>
              <w:rFonts w:ascii="Arial" w:hAnsi="Arial" w:cs="Arial"/>
              <w:b/>
              <w:bCs/>
              <w:sz w:val="28"/>
              <w:szCs w:val="28"/>
            </w:rPr>
            <w:t>,</w:t>
          </w:r>
        </w:p>
        <w:p w14:paraId="37D76F07" w14:textId="1F2F88F2" w:rsidR="00B71DDA" w:rsidRPr="00C203F1" w:rsidRDefault="00B71DDA" w:rsidP="00B71DDA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>Engenharia Informática</w:t>
          </w:r>
        </w:p>
      </w:sdtContent>
    </w:sdt>
    <w:p w14:paraId="5E517084" w14:textId="77777777" w:rsidR="00666FC5" w:rsidRPr="00C203F1" w:rsidRDefault="00666FC5" w:rsidP="00666FC5">
      <w:pPr>
        <w:spacing w:after="120" w:line="288" w:lineRule="auto"/>
        <w:ind w:left="142"/>
        <w:jc w:val="both"/>
        <w:rPr>
          <w:rFonts w:ascii="Arial" w:hAnsi="Arial" w:cs="Arial"/>
          <w:b/>
          <w:bCs/>
          <w:sz w:val="28"/>
          <w:szCs w:val="28"/>
        </w:rPr>
      </w:pPr>
    </w:p>
    <w:p w14:paraId="2CFB44FF" w14:textId="77777777" w:rsidR="00666FC5" w:rsidRPr="00C203F1" w:rsidRDefault="00666FC5" w:rsidP="00666FC5">
      <w:pPr>
        <w:spacing w:after="120" w:line="288" w:lineRule="auto"/>
        <w:ind w:left="142"/>
        <w:jc w:val="both"/>
        <w:rPr>
          <w:rFonts w:ascii="Arial" w:hAnsi="Arial" w:cs="Arial"/>
        </w:rPr>
      </w:pPr>
      <w:r w:rsidRPr="00C203F1">
        <w:rPr>
          <w:rFonts w:ascii="Arial" w:hAnsi="Arial" w:cs="Arial"/>
        </w:rPr>
        <w:t xml:space="preserve">Autor / </w:t>
      </w:r>
      <w:proofErr w:type="spellStart"/>
      <w:r w:rsidRPr="00C203F1">
        <w:rPr>
          <w:rFonts w:ascii="Arial" w:hAnsi="Arial" w:cs="Arial"/>
        </w:rPr>
        <w:t>Author</w:t>
      </w:r>
      <w:proofErr w:type="spellEnd"/>
    </w:p>
    <w:sdt>
      <w:sdtPr>
        <w:rPr>
          <w:rFonts w:ascii="Arial" w:hAnsi="Arial" w:cs="Arial"/>
          <w:b/>
          <w:bCs/>
        </w:rPr>
        <w:id w:val="584496470"/>
        <w:placeholder>
          <w:docPart w:val="F2675A6EEAB44E4AADC3561C7523A844"/>
        </w:placeholder>
      </w:sdtPr>
      <w:sdtEndPr>
        <w:rPr>
          <w:sz w:val="28"/>
          <w:szCs w:val="28"/>
        </w:rPr>
      </w:sdtEndPr>
      <w:sdtContent>
        <w:p w14:paraId="7CE0CC46" w14:textId="753FE07F" w:rsidR="00083202" w:rsidRPr="00C203F1" w:rsidRDefault="00083202" w:rsidP="00083202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>Guilherme Alexandre Neves Martins – a2023144573</w:t>
          </w:r>
          <w:r w:rsidR="00B71DDA" w:rsidRPr="00C203F1">
            <w:rPr>
              <w:rFonts w:ascii="Arial" w:hAnsi="Arial" w:cs="Arial"/>
              <w:b/>
              <w:bCs/>
              <w:sz w:val="28"/>
              <w:szCs w:val="28"/>
            </w:rPr>
            <w:t>,</w:t>
          </w:r>
        </w:p>
        <w:p w14:paraId="0AADCECF" w14:textId="32444657" w:rsidR="00B71DDA" w:rsidRPr="00C203F1" w:rsidRDefault="00B71DDA" w:rsidP="00B71DDA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C203F1">
            <w:rPr>
              <w:rFonts w:ascii="Arial" w:hAnsi="Arial" w:cs="Arial"/>
              <w:b/>
              <w:bCs/>
              <w:sz w:val="28"/>
              <w:szCs w:val="28"/>
            </w:rPr>
            <w:t>Engenharia Informática</w:t>
          </w:r>
        </w:p>
      </w:sdtContent>
    </w:sdt>
    <w:p w14:paraId="381FE91B" w14:textId="77777777" w:rsidR="00666FC5" w:rsidRPr="00C203F1" w:rsidRDefault="00666FC5" w:rsidP="00666FC5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7B25E0BF" w14:textId="77777777" w:rsidR="00666FC5" w:rsidRPr="00C203F1" w:rsidRDefault="00666FC5" w:rsidP="00666FC5">
      <w:pPr>
        <w:spacing w:after="120" w:line="288" w:lineRule="auto"/>
        <w:jc w:val="both"/>
        <w:rPr>
          <w:rFonts w:ascii="Arial" w:hAnsi="Arial" w:cs="Arial"/>
        </w:rPr>
      </w:pPr>
    </w:p>
    <w:p w14:paraId="36695D54" w14:textId="77777777" w:rsidR="00083202" w:rsidRPr="00C203F1" w:rsidRDefault="00083202" w:rsidP="00666FC5">
      <w:pPr>
        <w:spacing w:after="120" w:line="288" w:lineRule="auto"/>
        <w:jc w:val="both"/>
        <w:rPr>
          <w:rFonts w:ascii="Arial" w:hAnsi="Arial" w:cs="Arial"/>
        </w:rPr>
      </w:pPr>
    </w:p>
    <w:p w14:paraId="1D8C6CF1" w14:textId="77777777" w:rsidR="00083202" w:rsidRPr="00C203F1" w:rsidRDefault="00083202" w:rsidP="00666FC5">
      <w:pPr>
        <w:spacing w:after="120" w:line="288" w:lineRule="auto"/>
        <w:jc w:val="both"/>
        <w:rPr>
          <w:rFonts w:ascii="Arial" w:hAnsi="Arial" w:cs="Arial"/>
        </w:rPr>
      </w:pPr>
    </w:p>
    <w:p w14:paraId="2EB583BE" w14:textId="77777777" w:rsidR="00083202" w:rsidRPr="00C203F1" w:rsidRDefault="00083202" w:rsidP="00666FC5">
      <w:pPr>
        <w:spacing w:after="120" w:line="288" w:lineRule="auto"/>
        <w:jc w:val="both"/>
        <w:rPr>
          <w:rFonts w:ascii="Arial" w:hAnsi="Arial" w:cs="Arial"/>
        </w:rPr>
      </w:pPr>
    </w:p>
    <w:p w14:paraId="06E25199" w14:textId="77777777" w:rsidR="00083202" w:rsidRPr="00C203F1" w:rsidRDefault="00083202" w:rsidP="00666FC5">
      <w:pPr>
        <w:spacing w:after="120" w:line="288" w:lineRule="auto"/>
        <w:jc w:val="both"/>
        <w:rPr>
          <w:rFonts w:ascii="Arial" w:hAnsi="Arial" w:cs="Arial"/>
        </w:rPr>
      </w:pPr>
    </w:p>
    <w:p w14:paraId="2E849A31" w14:textId="77777777" w:rsidR="00083202" w:rsidRPr="00C203F1" w:rsidRDefault="00083202" w:rsidP="00666FC5">
      <w:pPr>
        <w:spacing w:after="120" w:line="288" w:lineRule="auto"/>
        <w:jc w:val="both"/>
        <w:rPr>
          <w:rFonts w:ascii="Arial" w:hAnsi="Arial" w:cs="Arial"/>
        </w:rPr>
      </w:pPr>
    </w:p>
    <w:p w14:paraId="3E3A8E2C" w14:textId="77777777" w:rsidR="00083202" w:rsidRPr="00C203F1" w:rsidRDefault="00083202" w:rsidP="00666FC5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772BE73C" w14:textId="4291F6AE" w:rsidR="00666FC5" w:rsidRPr="00C203F1" w:rsidRDefault="00666FC5" w:rsidP="00666FC5">
      <w:pPr>
        <w:spacing w:after="120" w:line="288" w:lineRule="auto"/>
        <w:ind w:left="142"/>
        <w:jc w:val="both"/>
        <w:rPr>
          <w:rFonts w:ascii="Arial" w:hAnsi="Arial" w:cs="Arial"/>
        </w:rPr>
        <w:sectPr w:rsidR="00666FC5" w:rsidRPr="00C203F1" w:rsidSect="00EE5F32">
          <w:headerReference w:type="default" r:id="rId11"/>
          <w:footerReference w:type="first" r:id="rId12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C203F1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581EDF6A25E346E1A918F414EFB8153C"/>
          </w:placeholder>
          <w:text/>
        </w:sdtPr>
        <w:sdtEndPr/>
        <w:sdtContent>
          <w:r w:rsidR="00983B9A" w:rsidRPr="00C203F1">
            <w:rPr>
              <w:rFonts w:ascii="Arial" w:hAnsi="Arial" w:cs="Arial"/>
            </w:rPr>
            <w:t>maio</w:t>
          </w:r>
          <w:r w:rsidRPr="00C203F1">
            <w:rPr>
              <w:rFonts w:ascii="Arial" w:hAnsi="Arial" w:cs="Arial"/>
            </w:rPr>
            <w:t xml:space="preserve"> de 2024</w:t>
          </w:r>
        </w:sdtContent>
      </w:sdt>
      <w:bookmarkEnd w:id="0"/>
      <w:r w:rsidRPr="00C203F1">
        <w:rPr>
          <w:rFonts w:ascii="Arial" w:hAnsi="Arial" w:cs="Arial"/>
        </w:rPr>
        <w:tab/>
      </w:r>
    </w:p>
    <w:sdt>
      <w:sdtPr>
        <w:rPr>
          <w:rFonts w:ascii="Garamond" w:eastAsiaTheme="minorHAnsi" w:hAnsi="Garamond" w:cs="Times New Roman (Body CS)"/>
          <w:smallCaps w:val="0"/>
          <w:color w:val="auto"/>
          <w:sz w:val="28"/>
          <w:szCs w:val="24"/>
        </w:rPr>
        <w:id w:val="790013969"/>
        <w:docPartObj>
          <w:docPartGallery w:val="Table of Contents"/>
          <w:docPartUnique/>
        </w:docPartObj>
      </w:sdtPr>
      <w:sdtEndPr/>
      <w:sdtContent>
        <w:p w14:paraId="28EA3F67" w14:textId="3FEAAB45" w:rsidR="0065204B" w:rsidRPr="00C203F1" w:rsidRDefault="008B1223" w:rsidP="00275815">
          <w:pPr>
            <w:pStyle w:val="Cabealhodondice"/>
            <w:numPr>
              <w:ilvl w:val="0"/>
              <w:numId w:val="0"/>
            </w:numPr>
            <w:spacing w:after="0" w:line="360" w:lineRule="auto"/>
            <w:rPr>
              <w:rStyle w:val="CorpodetextoCarter"/>
              <w:rFonts w:ascii="Helvetica" w:hAnsi="Helvetica" w:cs="Helvetica"/>
              <w:b/>
              <w:bCs/>
              <w:color w:val="auto"/>
              <w:sz w:val="36"/>
              <w:szCs w:val="36"/>
            </w:rPr>
          </w:pPr>
          <w:r w:rsidRPr="00C203F1">
            <w:rPr>
              <w:rStyle w:val="CorpodetextoCarter"/>
              <w:rFonts w:ascii="Helvetica" w:hAnsi="Helvetica" w:cs="Helvetica"/>
              <w:b/>
              <w:bCs/>
              <w:color w:val="auto"/>
              <w:sz w:val="36"/>
              <w:szCs w:val="36"/>
            </w:rPr>
            <w:t>Índice</w:t>
          </w:r>
        </w:p>
        <w:p w14:paraId="10930286" w14:textId="70A64D4F" w:rsidR="004261A5" w:rsidRDefault="00F40D3E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r w:rsidRPr="00C203F1">
            <w:fldChar w:fldCharType="begin"/>
          </w:r>
          <w:r w:rsidR="0065204B" w:rsidRPr="00C203F1">
            <w:instrText>TOC \o "1-3" \h \z \u</w:instrText>
          </w:r>
          <w:r w:rsidRPr="00C203F1">
            <w:fldChar w:fldCharType="separate"/>
          </w:r>
          <w:hyperlink w:anchor="_Toc167982571" w:history="1">
            <w:r w:rsidR="004261A5" w:rsidRPr="005B5ECB">
              <w:rPr>
                <w:rStyle w:val="Hiperligao"/>
                <w:rFonts w:cs="Helvetica"/>
                <w:noProof/>
              </w:rPr>
              <w:t>1</w:t>
            </w:r>
            <w:r w:rsidR="004261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Introdução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_Toc167982571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3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72D4975B" w14:textId="01F97A0F" w:rsidR="004261A5" w:rsidRDefault="00F40D3E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2" w:history="1">
            <w:r w:rsidR="004261A5" w:rsidRPr="005B5ECB">
              <w:rPr>
                <w:rStyle w:val="Hiperligao"/>
                <w:rFonts w:cs="Helvetica"/>
                <w:noProof/>
              </w:rPr>
              <w:t>2</w:t>
            </w:r>
            <w:r w:rsidR="004261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Métodos numéricos para derivação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_Toc167982572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3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60BF859A" w14:textId="67A59EFB" w:rsidR="004261A5" w:rsidRDefault="00F40D3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3" w:history="1">
            <w:r w:rsidR="004261A5" w:rsidRPr="005B5ECB">
              <w:rPr>
                <w:rStyle w:val="Hiperligao"/>
                <w:noProof/>
              </w:rPr>
              <w:t>2.1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Fórmulas de Diferenças Finitas em 2 pontos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_Toc167982573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3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2E75556A" w14:textId="03E9D347" w:rsidR="004261A5" w:rsidRDefault="00F40D3E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4" w:history="1">
            <w:r w:rsidR="004261A5" w:rsidRPr="005B5ECB">
              <w:rPr>
                <w:rStyle w:val="Hiperligao"/>
                <w:noProof/>
              </w:rPr>
              <w:t>2.1.1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Progressivas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_Toc167982574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4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665A8FA2" w14:textId="082D2203" w:rsidR="004261A5" w:rsidRDefault="00F40D3E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5" w:history="1">
            <w:r w:rsidR="004261A5" w:rsidRPr="005B5ECB">
              <w:rPr>
                <w:rStyle w:val="Hiperligao"/>
                <w:noProof/>
              </w:rPr>
              <w:t>2.1.2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Regressivas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_Toc167982575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6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3B4528AC" w14:textId="7E0E6CBB" w:rsidR="004261A5" w:rsidRDefault="00F40D3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6" w:history="1">
            <w:r w:rsidR="004261A5" w:rsidRPr="005B5ECB">
              <w:rPr>
                <w:rStyle w:val="Hiperligao"/>
                <w:noProof/>
              </w:rPr>
              <w:t>2.2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Fórmulas de Diferenças Finitas em 3 pontos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_Toc167982576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8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67361AC2" w14:textId="44B515F9" w:rsidR="004261A5" w:rsidRDefault="00F40D3E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7" w:history="1">
            <w:r w:rsidR="004261A5" w:rsidRPr="005B5ECB">
              <w:rPr>
                <w:rStyle w:val="Hiperligao"/>
                <w:noProof/>
              </w:rPr>
              <w:t>2.2.1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Progressivas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_Toc167982577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8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21AD813C" w14:textId="3DCB824E" w:rsidR="004261A5" w:rsidRDefault="00F40D3E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8" w:history="1">
            <w:r w:rsidR="004261A5" w:rsidRPr="005B5ECB">
              <w:rPr>
                <w:rStyle w:val="Hiperligao"/>
                <w:rFonts w:eastAsia="Times New Roman"/>
                <w:noProof/>
                <w:lang w:eastAsia="en-GB"/>
              </w:rPr>
              <w:t>2.2.2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rFonts w:eastAsia="Times New Roman"/>
                <w:noProof/>
                <w:lang w:eastAsia="en-GB"/>
              </w:rPr>
              <w:t>Regressivas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_Toc167982578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10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18439ED6" w14:textId="59930023" w:rsidR="004261A5" w:rsidRDefault="00F40D3E">
          <w:pPr>
            <w:pStyle w:val="ndice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79" w:history="1">
            <w:r w:rsidR="004261A5" w:rsidRPr="005B5ECB">
              <w:rPr>
                <w:rStyle w:val="Hiperligao"/>
                <w:noProof/>
                <w:lang w:eastAsia="en-GB"/>
              </w:rPr>
              <w:t>2.2.3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  <w:lang w:eastAsia="en-GB"/>
              </w:rPr>
              <w:t>Centradas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_Toc167982579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12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75312885" w14:textId="00169E91" w:rsidR="004261A5" w:rsidRDefault="00F40D3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0" w:history="1">
            <w:r w:rsidR="004261A5" w:rsidRPr="005B5ECB">
              <w:rPr>
                <w:rStyle w:val="Hiperligao"/>
                <w:noProof/>
                <w:lang w:eastAsia="en-GB"/>
              </w:rPr>
              <w:t>2.3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  <w:lang w:eastAsia="en-GB"/>
              </w:rPr>
              <w:t>Segunda derivada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_Toc167982580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14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79EC59AB" w14:textId="38A4359A" w:rsidR="004261A5" w:rsidRDefault="00F40D3E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1" w:history="1">
            <w:r w:rsidR="004261A5" w:rsidRPr="005B5ECB">
              <w:rPr>
                <w:rStyle w:val="Hiperligao"/>
                <w:rFonts w:eastAsia="Times New Roman" w:cs="Helvetica"/>
                <w:noProof/>
                <w:lang w:eastAsia="en-GB"/>
              </w:rPr>
              <w:t>3</w:t>
            </w:r>
            <w:r w:rsidR="004261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rFonts w:eastAsia="Times New Roman"/>
                <w:noProof/>
                <w:lang w:eastAsia="en-GB"/>
              </w:rPr>
              <w:t>Integração numérica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_Toc167982581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16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7B38EFED" w14:textId="0A43F467" w:rsidR="004261A5" w:rsidRDefault="00F40D3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2" w:history="1">
            <w:r w:rsidR="004261A5" w:rsidRPr="005B5ECB">
              <w:rPr>
                <w:rStyle w:val="Hiperligao"/>
                <w:noProof/>
                <w:lang w:eastAsia="en-GB"/>
              </w:rPr>
              <w:t>3.1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  <w:lang w:eastAsia="en-GB"/>
              </w:rPr>
              <w:t>Regra do Trapézio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_Toc167982582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16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52594C36" w14:textId="6A19F808" w:rsidR="004261A5" w:rsidRDefault="00F40D3E">
          <w:pPr>
            <w:pStyle w:val="ndice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3" w:history="1">
            <w:r w:rsidR="004261A5" w:rsidRPr="005B5ECB">
              <w:rPr>
                <w:rStyle w:val="Hiperligao"/>
                <w:noProof/>
              </w:rPr>
              <w:t>3.2</w:t>
            </w:r>
            <w:r w:rsidR="004261A5">
              <w:rPr>
                <w:rFonts w:asciiTheme="minorHAnsi" w:eastAsiaTheme="minorEastAsia" w:hAnsiTheme="minorHAns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Regra de Simpson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_Toc167982583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18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46CD89DC" w14:textId="09A3ECC0" w:rsidR="004261A5" w:rsidRDefault="00F40D3E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4" w:history="1">
            <w:r w:rsidR="004261A5" w:rsidRPr="005B5ECB">
              <w:rPr>
                <w:rStyle w:val="Hiperligao"/>
                <w:rFonts w:cs="Helvetica"/>
                <w:noProof/>
              </w:rPr>
              <w:t>4</w:t>
            </w:r>
            <w:r w:rsidR="004261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Conclusão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_Toc167982584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20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562E9962" w14:textId="4ADC1CF4" w:rsidR="004261A5" w:rsidRDefault="00F40D3E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5" w:history="1">
            <w:r w:rsidR="004261A5" w:rsidRPr="005B5ECB">
              <w:rPr>
                <w:rStyle w:val="Hiperligao"/>
                <w:rFonts w:cs="Helvetica"/>
                <w:noProof/>
              </w:rPr>
              <w:t>5</w:t>
            </w:r>
            <w:r w:rsidR="004261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Bibliografia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_Toc167982585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20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54BF23FC" w14:textId="7BE84E63" w:rsidR="004261A5" w:rsidRDefault="00F40D3E">
          <w:pPr>
            <w:pStyle w:val="ndice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167982586" w:history="1">
            <w:r w:rsidR="004261A5" w:rsidRPr="005B5ECB">
              <w:rPr>
                <w:rStyle w:val="Hiperligao"/>
                <w:rFonts w:cs="Helvetica"/>
                <w:noProof/>
              </w:rPr>
              <w:t>6</w:t>
            </w:r>
            <w:r w:rsidR="004261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4261A5" w:rsidRPr="005B5ECB">
              <w:rPr>
                <w:rStyle w:val="Hiperligao"/>
                <w:noProof/>
              </w:rPr>
              <w:t>Autoavaliação e heteroavaliação</w:t>
            </w:r>
            <w:r w:rsidR="004261A5">
              <w:rPr>
                <w:noProof/>
                <w:webHidden/>
              </w:rPr>
              <w:tab/>
            </w:r>
            <w:r w:rsidR="004261A5">
              <w:rPr>
                <w:noProof/>
                <w:webHidden/>
              </w:rPr>
              <w:fldChar w:fldCharType="begin"/>
            </w:r>
            <w:r w:rsidR="004261A5">
              <w:rPr>
                <w:noProof/>
                <w:webHidden/>
              </w:rPr>
              <w:instrText xml:space="preserve"> PAGEREF _Toc167982586 \h </w:instrText>
            </w:r>
            <w:r w:rsidR="004261A5">
              <w:rPr>
                <w:noProof/>
                <w:webHidden/>
              </w:rPr>
            </w:r>
            <w:r w:rsidR="004261A5">
              <w:rPr>
                <w:noProof/>
                <w:webHidden/>
              </w:rPr>
              <w:fldChar w:fldCharType="separate"/>
            </w:r>
            <w:r w:rsidR="00C561CE">
              <w:rPr>
                <w:noProof/>
                <w:webHidden/>
              </w:rPr>
              <w:t>21</w:t>
            </w:r>
            <w:r w:rsidR="004261A5">
              <w:rPr>
                <w:noProof/>
                <w:webHidden/>
              </w:rPr>
              <w:fldChar w:fldCharType="end"/>
            </w:r>
          </w:hyperlink>
        </w:p>
        <w:p w14:paraId="53DFA20A" w14:textId="43D45D27" w:rsidR="009136A7" w:rsidRPr="00C203F1" w:rsidRDefault="00F40D3E" w:rsidP="12A8195E">
          <w:pPr>
            <w:pStyle w:val="ndice1"/>
            <w:tabs>
              <w:tab w:val="left" w:pos="555"/>
              <w:tab w:val="right" w:leader="dot" w:pos="9015"/>
            </w:tabs>
            <w:rPr>
              <w:rStyle w:val="Hiperligao"/>
              <w:kern w:val="2"/>
              <w:lang w:eastAsia="en-GB"/>
              <w14:ligatures w14:val="standardContextual"/>
            </w:rPr>
          </w:pPr>
          <w:r w:rsidRPr="00C203F1">
            <w:fldChar w:fldCharType="end"/>
          </w:r>
        </w:p>
      </w:sdtContent>
    </w:sdt>
    <w:p w14:paraId="3D8F267D" w14:textId="455830A0" w:rsidR="0065204B" w:rsidRPr="00C203F1" w:rsidRDefault="0065204B"/>
    <w:p w14:paraId="75759830" w14:textId="77777777" w:rsidR="001754D6" w:rsidRPr="00C203F1" w:rsidRDefault="001754D6"/>
    <w:p w14:paraId="5FD83228" w14:textId="77777777" w:rsidR="001754D6" w:rsidRPr="00C203F1" w:rsidRDefault="001754D6">
      <w:r w:rsidRPr="00C203F1">
        <w:br w:type="page"/>
      </w:r>
    </w:p>
    <w:p w14:paraId="35477772" w14:textId="61CC0E61" w:rsidR="00DF46EE" w:rsidRPr="00C203F1" w:rsidRDefault="00DF46EE" w:rsidP="00DF46EE">
      <w:pPr>
        <w:pStyle w:val="Cabealhodondice"/>
        <w:numPr>
          <w:ilvl w:val="0"/>
          <w:numId w:val="0"/>
        </w:numPr>
        <w:spacing w:after="0" w:line="360" w:lineRule="auto"/>
        <w:rPr>
          <w:rFonts w:cs="Helvetica"/>
          <w:b/>
          <w:bCs/>
          <w:color w:val="auto"/>
          <w:sz w:val="36"/>
          <w:szCs w:val="40"/>
        </w:rPr>
      </w:pPr>
      <w:r w:rsidRPr="00C203F1">
        <w:rPr>
          <w:rStyle w:val="CorpodetextoCarter"/>
          <w:rFonts w:ascii="Helvetica" w:hAnsi="Helvetica" w:cs="Helvetica"/>
          <w:b/>
          <w:bCs/>
          <w:color w:val="auto"/>
          <w:sz w:val="36"/>
          <w:szCs w:val="40"/>
        </w:rPr>
        <w:lastRenderedPageBreak/>
        <w:t>Índice de figuras</w:t>
      </w:r>
    </w:p>
    <w:p w14:paraId="336FCAAC" w14:textId="43244C25" w:rsidR="00F40D3E" w:rsidRDefault="001754D6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r w:rsidRPr="00C203F1">
        <w:fldChar w:fldCharType="begin"/>
      </w:r>
      <w:r w:rsidRPr="00C203F1">
        <w:instrText xml:space="preserve"> TOC \h \z \c "Figura" </w:instrText>
      </w:r>
      <w:r w:rsidRPr="00C203F1">
        <w:fldChar w:fldCharType="separate"/>
      </w:r>
      <w:hyperlink w:anchor="_Toc167962429" w:history="1">
        <w:r w:rsidR="00F40D3E" w:rsidRPr="004510F0">
          <w:rPr>
            <w:rStyle w:val="Hiperligao"/>
            <w:noProof/>
          </w:rPr>
          <w:t>2.1 Progressiva em 2 pontos</w:t>
        </w:r>
        <w:r w:rsidR="00F40D3E">
          <w:rPr>
            <w:noProof/>
            <w:webHidden/>
          </w:rPr>
          <w:tab/>
        </w:r>
        <w:r w:rsidR="00F40D3E">
          <w:rPr>
            <w:noProof/>
            <w:webHidden/>
          </w:rPr>
          <w:fldChar w:fldCharType="begin"/>
        </w:r>
        <w:r w:rsidR="00F40D3E">
          <w:rPr>
            <w:noProof/>
            <w:webHidden/>
          </w:rPr>
          <w:instrText xml:space="preserve"> PAGEREF _Toc167962429 \h </w:instrText>
        </w:r>
        <w:r w:rsidR="00F40D3E">
          <w:rPr>
            <w:noProof/>
            <w:webHidden/>
          </w:rPr>
        </w:r>
        <w:r w:rsidR="00F40D3E">
          <w:rPr>
            <w:noProof/>
            <w:webHidden/>
          </w:rPr>
          <w:fldChar w:fldCharType="separate"/>
        </w:r>
        <w:r w:rsidR="00F40D3E">
          <w:rPr>
            <w:noProof/>
            <w:webHidden/>
          </w:rPr>
          <w:t>4</w:t>
        </w:r>
        <w:r w:rsidR="00F40D3E">
          <w:rPr>
            <w:noProof/>
            <w:webHidden/>
          </w:rPr>
          <w:fldChar w:fldCharType="end"/>
        </w:r>
      </w:hyperlink>
    </w:p>
    <w:p w14:paraId="62BEEE77" w14:textId="54B0C6BE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0" w:history="1">
        <w:r w:rsidRPr="004510F0">
          <w:rPr>
            <w:rStyle w:val="Hiperligao"/>
            <w:noProof/>
          </w:rPr>
          <w:t>2.2 Regressiva em 2 pontos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CF3E18" w14:textId="7CB3680F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1" w:history="1">
        <w:r w:rsidRPr="004510F0">
          <w:rPr>
            <w:rStyle w:val="Hiperligao"/>
            <w:noProof/>
          </w:rPr>
          <w:t>2.3 Progessiva em 3 pontos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8E0A05" w14:textId="4E763C2E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2" w:history="1">
        <w:r w:rsidRPr="004510F0">
          <w:rPr>
            <w:rStyle w:val="Hiperligao"/>
            <w:noProof/>
            <w:lang w:eastAsia="en-GB"/>
          </w:rPr>
          <w:t>2.4</w:t>
        </w:r>
        <w:r w:rsidRPr="004510F0">
          <w:rPr>
            <w:rStyle w:val="Hiperligao"/>
            <w:noProof/>
          </w:rPr>
          <w:t xml:space="preserve"> Regressiva em 3 pontos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23197D" w14:textId="7D261D1C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3" w:history="1">
        <w:r w:rsidRPr="004510F0">
          <w:rPr>
            <w:rStyle w:val="Hiperligao"/>
            <w:noProof/>
            <w:lang w:eastAsia="en-GB"/>
          </w:rPr>
          <w:t>2.5</w:t>
        </w:r>
        <w:r w:rsidRPr="004510F0">
          <w:rPr>
            <w:rStyle w:val="Hiperligao"/>
            <w:noProof/>
          </w:rPr>
          <w:t xml:space="preserve"> Centrada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95A8AC" w14:textId="49B3969A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4" w:history="1">
        <w:r w:rsidRPr="004510F0">
          <w:rPr>
            <w:rStyle w:val="Hiperligao"/>
            <w:noProof/>
          </w:rPr>
          <w:t>2.6 2ª derivada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74CDA3" w14:textId="57036FBA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5" w:history="1">
        <w:r w:rsidRPr="004510F0">
          <w:rPr>
            <w:rStyle w:val="Hiperligao"/>
            <w:noProof/>
            <w:lang w:eastAsia="en-GB"/>
          </w:rPr>
          <w:t>3.1</w:t>
        </w:r>
        <w:r w:rsidRPr="004510F0">
          <w:rPr>
            <w:rStyle w:val="Hiperligao"/>
            <w:noProof/>
          </w:rPr>
          <w:t xml:space="preserve"> Regra dos Trapézios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01C97E" w14:textId="76293C70" w:rsidR="00F40D3E" w:rsidRDefault="00F40D3E">
      <w:pPr>
        <w:pStyle w:val="ndicedeilustraes"/>
        <w:tabs>
          <w:tab w:val="right" w:leader="dot" w:pos="9016"/>
        </w:tabs>
        <w:rPr>
          <w:rFonts w:asciiTheme="minorHAnsi" w:eastAsiaTheme="minorEastAsia" w:hAnsiTheme="minorHAnsi"/>
          <w:iCs w:val="0"/>
          <w:noProof/>
          <w:kern w:val="2"/>
          <w:sz w:val="22"/>
          <w:szCs w:val="22"/>
          <w:lang w:eastAsia="ja-JP"/>
          <w14:ligatures w14:val="standardContextual"/>
        </w:rPr>
      </w:pPr>
      <w:hyperlink w:anchor="_Toc167962436" w:history="1">
        <w:r w:rsidRPr="004510F0">
          <w:rPr>
            <w:rStyle w:val="Hiperligao"/>
            <w:noProof/>
          </w:rPr>
          <w:t>3.2 Regra de Simpson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_Toc167962436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5203E5" w14:textId="269BDA77" w:rsidR="001754D6" w:rsidRPr="00C203F1" w:rsidRDefault="001754D6" w:rsidP="001754D6">
      <w:r w:rsidRPr="00C203F1">
        <w:fldChar w:fldCharType="end"/>
      </w:r>
    </w:p>
    <w:p w14:paraId="78BDB4D9" w14:textId="08D31E3F" w:rsidR="00074810" w:rsidRPr="00C203F1" w:rsidRDefault="00074810">
      <w:pPr>
        <w:rPr>
          <w:rFonts w:ascii="Helvetica" w:eastAsiaTheme="majorEastAsia" w:hAnsi="Helvetica" w:cs="Times New Roman (Headings CS)"/>
          <w:b/>
          <w:bCs/>
          <w:smallCaps/>
          <w:sz w:val="32"/>
          <w:szCs w:val="32"/>
        </w:rPr>
      </w:pPr>
      <w:r w:rsidRPr="00C203F1">
        <w:br w:type="page"/>
      </w:r>
    </w:p>
    <w:p w14:paraId="3AC6CD18" w14:textId="27FEE5AC" w:rsidR="00E736EE" w:rsidRPr="00C203F1" w:rsidRDefault="006A45B9" w:rsidP="006A45B9">
      <w:pPr>
        <w:pStyle w:val="Ttulo1"/>
      </w:pPr>
      <w:bookmarkStart w:id="1" w:name="_Toc167982571"/>
      <w:r w:rsidRPr="00C203F1">
        <w:lastRenderedPageBreak/>
        <w:t>Introdução</w:t>
      </w:r>
      <w:bookmarkEnd w:id="1"/>
    </w:p>
    <w:p w14:paraId="7BB43828" w14:textId="77777777" w:rsidR="002F1E0D" w:rsidRPr="00C203F1" w:rsidRDefault="002F1E0D" w:rsidP="002F1E0D">
      <w:pPr>
        <w:pStyle w:val="Corpodetexto"/>
        <w:rPr>
          <w:lang w:eastAsia="pt-PT"/>
        </w:rPr>
      </w:pPr>
      <w:r w:rsidRPr="00C203F1">
        <w:rPr>
          <w:lang w:eastAsia="pt-PT"/>
        </w:rPr>
        <w:t>O cálculo diferencial e integral é uma área central da matemática, essencial para diversas disciplinas como física, engenharia e economia. Divide-se em duas partes principais:</w:t>
      </w:r>
    </w:p>
    <w:p w14:paraId="4BDB5DED" w14:textId="77777777" w:rsidR="002F1E0D" w:rsidRPr="00C203F1" w:rsidRDefault="002F1E0D" w:rsidP="002F1E0D">
      <w:pPr>
        <w:pStyle w:val="Corpodetexto"/>
        <w:rPr>
          <w:b/>
          <w:bCs/>
          <w:szCs w:val="28"/>
          <w:lang w:eastAsia="pt-PT"/>
        </w:rPr>
      </w:pPr>
      <w:r w:rsidRPr="00C203F1">
        <w:rPr>
          <w:b/>
          <w:bCs/>
          <w:szCs w:val="28"/>
          <w:lang w:eastAsia="pt-PT"/>
        </w:rPr>
        <w:t>Cálculo Diferencial</w:t>
      </w:r>
    </w:p>
    <w:p w14:paraId="39AF2FA1" w14:textId="77777777" w:rsidR="002F1E0D" w:rsidRPr="00C203F1" w:rsidRDefault="002F1E0D" w:rsidP="002F1E0D">
      <w:pPr>
        <w:pStyle w:val="Corpodetexto"/>
        <w:rPr>
          <w:lang w:eastAsia="pt-PT"/>
        </w:rPr>
      </w:pPr>
      <w:r w:rsidRPr="00C203F1">
        <w:rPr>
          <w:lang w:eastAsia="pt-PT"/>
        </w:rPr>
        <w:t xml:space="preserve">O cálculo diferencial estuda as taxas de variação e utiliza derivadas para entender como as quantidades mudam instantaneamente. Isto permite a análise de inclinações de curvas, </w:t>
      </w:r>
      <w:proofErr w:type="spellStart"/>
      <w:r w:rsidRPr="00C203F1">
        <w:rPr>
          <w:lang w:eastAsia="pt-PT"/>
        </w:rPr>
        <w:t>optimização</w:t>
      </w:r>
      <w:proofErr w:type="spellEnd"/>
      <w:r w:rsidRPr="00C203F1">
        <w:rPr>
          <w:lang w:eastAsia="pt-PT"/>
        </w:rPr>
        <w:t xml:space="preserve"> de funções e modelação de fenómenos dinâmicos.</w:t>
      </w:r>
    </w:p>
    <w:p w14:paraId="10C307DC" w14:textId="77777777" w:rsidR="002F1E0D" w:rsidRPr="00C203F1" w:rsidRDefault="002F1E0D" w:rsidP="002F1E0D">
      <w:pPr>
        <w:pStyle w:val="Corpodetexto"/>
        <w:rPr>
          <w:b/>
          <w:bCs/>
          <w:szCs w:val="28"/>
          <w:lang w:eastAsia="pt-PT"/>
        </w:rPr>
      </w:pPr>
      <w:r w:rsidRPr="00C203F1">
        <w:rPr>
          <w:b/>
          <w:bCs/>
          <w:szCs w:val="28"/>
          <w:lang w:eastAsia="pt-PT"/>
        </w:rPr>
        <w:t>Cálculo Integral</w:t>
      </w:r>
    </w:p>
    <w:p w14:paraId="25114AA1" w14:textId="77777777" w:rsidR="002F1E0D" w:rsidRPr="00C203F1" w:rsidRDefault="002F1E0D" w:rsidP="002F1E0D">
      <w:pPr>
        <w:pStyle w:val="Corpodetexto"/>
        <w:rPr>
          <w:lang w:eastAsia="pt-PT"/>
        </w:rPr>
      </w:pPr>
      <w:r w:rsidRPr="00C203F1">
        <w:rPr>
          <w:lang w:eastAsia="pt-PT"/>
        </w:rPr>
        <w:t>O cálculo integral foca-se na acumulação de quantidades e no cálculo de áreas sob curvas, utilizando integrais. Isto é útil para determinar áreas, volumes e quantidades acumuladas.</w:t>
      </w:r>
    </w:p>
    <w:p w14:paraId="1CF6FC21" w14:textId="7E180CE9" w:rsidR="7B12A721" w:rsidRPr="00C203F1" w:rsidRDefault="7B12A721" w:rsidP="12A8195E">
      <w:pPr>
        <w:jc w:val="both"/>
        <w:rPr>
          <w:rFonts w:ascii="Garamond" w:eastAsia="Garamond" w:hAnsi="Garamond" w:cs="Garamond"/>
          <w:sz w:val="28"/>
          <w:szCs w:val="28"/>
        </w:rPr>
      </w:pPr>
    </w:p>
    <w:p w14:paraId="06361D33" w14:textId="6D99E854" w:rsidR="00322DAE" w:rsidRPr="00C203F1" w:rsidRDefault="00A9413F" w:rsidP="00A9413F">
      <w:pPr>
        <w:pStyle w:val="Ttulo1"/>
      </w:pPr>
      <w:bookmarkStart w:id="2" w:name="_Toc167982572"/>
      <w:r w:rsidRPr="00C203F1">
        <w:t>Métodos numéricos para derivação</w:t>
      </w:r>
      <w:bookmarkEnd w:id="2"/>
    </w:p>
    <w:p w14:paraId="04E2B5A9" w14:textId="58C6E661" w:rsidR="00A9413F" w:rsidRPr="00C203F1" w:rsidRDefault="00A9413F" w:rsidP="00A9413F">
      <w:pPr>
        <w:pStyle w:val="Corpodetexto"/>
      </w:pPr>
      <w:r w:rsidRPr="00C203F1">
        <w:t>A Derivação Numérica</w:t>
      </w:r>
      <w:r w:rsidR="00EB26B8" w:rsidRPr="00C203F1">
        <w:t xml:space="preserve">, e.g.  Fórmula das Diferenças </w:t>
      </w:r>
      <w:r w:rsidR="000603DF" w:rsidRPr="00C203F1">
        <w:t>Finitas</w:t>
      </w:r>
      <w:r w:rsidR="00EB26B8" w:rsidRPr="00C203F1">
        <w:t>,</w:t>
      </w:r>
      <w:r w:rsidRPr="00C203F1">
        <w:t xml:space="preserve"> é usada para calcular a derivada quando temos apenas um conjunto de pontos da função, ou para funções de derivação complexa ou não deriváveis em todo o seu domínio. À medida que o intervalo </w:t>
      </w:r>
      <m:oMath>
        <m:r>
          <w:rPr>
            <w:rFonts w:ascii="Cambria Math" w:hAnsi="Cambria Math"/>
          </w:rPr>
          <m:t>h</m:t>
        </m:r>
      </m:oMath>
      <w:r w:rsidRPr="00C203F1">
        <w:t xml:space="preserve"> diminui, a derivada numérica se aproxima do valor real, mas sempre haverá um erro de arredondamento. Para reduzir esse erro, usamos múltiplos pontos.</w:t>
      </w:r>
    </w:p>
    <w:p w14:paraId="28A6A4D2" w14:textId="6CDFB106" w:rsidR="000603DF" w:rsidRPr="00C203F1" w:rsidRDefault="00A9413F" w:rsidP="00A9413F">
      <w:pPr>
        <w:pStyle w:val="Corpodetexto"/>
        <w:rPr>
          <w:rFonts w:eastAsiaTheme="minorEastAsia"/>
        </w:rPr>
      </w:pPr>
      <w:r w:rsidRPr="00C203F1">
        <w:t xml:space="preserve">A partir desses pontos dentro de um intervalo </w:t>
      </w:r>
      <m:oMath>
        <m:r>
          <w:rPr>
            <w:rFonts w:ascii="Cambria Math" w:hAnsi="Cambria Math"/>
          </w:rPr>
          <m:t>[a,b]</m:t>
        </m:r>
      </m:oMath>
      <w:r w:rsidRPr="00C203F1">
        <w:rPr>
          <w:rFonts w:eastAsiaTheme="minorEastAsia"/>
        </w:rPr>
        <w:t xml:space="preserve"> é possível determinar a função </w:t>
      </w:r>
      <m:oMath>
        <m:r>
          <w:rPr>
            <w:rFonts w:ascii="Cambria Math" w:eastAsiaTheme="minorEastAsia" w:hAnsi="Cambria Math"/>
          </w:rPr>
          <m:t>f</m:t>
        </m:r>
      </m:oMath>
      <w:r w:rsidRPr="00C203F1">
        <w:rPr>
          <w:rFonts w:eastAsiaTheme="minorEastAsia"/>
        </w:rPr>
        <w:t xml:space="preserve">. Ao saber a função podemos calcular a sua derivada e aplicá-la a qualquer ponto do intervalo </w:t>
      </w:r>
      <m:oMath>
        <m:r>
          <w:rPr>
            <w:rFonts w:ascii="Cambria Math" w:hAnsi="Cambria Math"/>
          </w:rPr>
          <m:t>[a,b]</m:t>
        </m:r>
      </m:oMath>
      <w:r w:rsidRPr="00C203F1">
        <w:rPr>
          <w:rFonts w:eastAsiaTheme="minorEastAsia"/>
        </w:rPr>
        <w:t>.</w:t>
      </w:r>
      <w:r w:rsidR="00EB26B8" w:rsidRPr="00C203F1">
        <w:rPr>
          <w:rFonts w:eastAsiaTheme="minorEastAsia"/>
        </w:rPr>
        <w:t xml:space="preserve"> </w:t>
      </w:r>
      <w:r w:rsidR="000603DF" w:rsidRPr="00C203F1">
        <w:rPr>
          <w:rFonts w:eastAsiaTheme="minorEastAsia"/>
        </w:rPr>
        <w:t>Utilizam-se 2, 3 ou mais pontos para calcular a derivada através das Fórmulas de Diferenças Finitas.</w:t>
      </w:r>
    </w:p>
    <w:p w14:paraId="38DF177F" w14:textId="1BD8043D" w:rsidR="00983B9A" w:rsidRPr="00C203F1" w:rsidRDefault="00267543" w:rsidP="00322DAE">
      <w:pPr>
        <w:pStyle w:val="Ttulo2"/>
      </w:pPr>
      <w:bookmarkStart w:id="3" w:name="_Toc167982573"/>
      <w:r w:rsidRPr="00C203F1">
        <w:rPr>
          <w:rFonts w:eastAsiaTheme="minorEastAsia"/>
        </w:rPr>
        <w:t>Fórmulas de Diferenças Finitas em 2 pontos</w:t>
      </w:r>
      <w:bookmarkEnd w:id="3"/>
    </w:p>
    <w:p w14:paraId="24E2AEEB" w14:textId="700065B4" w:rsidR="00322DAE" w:rsidRPr="00C203F1" w:rsidRDefault="00267543" w:rsidP="00267543">
      <w:pPr>
        <w:pStyle w:val="Corpodetexto"/>
        <w:tabs>
          <w:tab w:val="left" w:pos="2062"/>
        </w:tabs>
      </w:pPr>
      <w:r w:rsidRPr="00C203F1">
        <w:t>Existem dois métodos para calcular a derivada utilizando apenas dois pontos:</w:t>
      </w:r>
    </w:p>
    <w:p w14:paraId="7E541164" w14:textId="08BAD38F" w:rsidR="00267543" w:rsidRPr="00C203F1" w:rsidRDefault="00264F56" w:rsidP="00267543">
      <w:pPr>
        <w:pStyle w:val="Corpodetexto"/>
        <w:numPr>
          <w:ilvl w:val="0"/>
          <w:numId w:val="44"/>
        </w:numPr>
        <w:tabs>
          <w:tab w:val="left" w:pos="2062"/>
        </w:tabs>
      </w:pPr>
      <w:r w:rsidRPr="00C203F1">
        <w:t>Progressivas</w:t>
      </w:r>
      <w:r w:rsidR="00267543" w:rsidRPr="00C203F1">
        <w:t>;</w:t>
      </w:r>
    </w:p>
    <w:p w14:paraId="4A429A2C" w14:textId="77777777" w:rsidR="00267543" w:rsidRPr="00C203F1" w:rsidRDefault="00267543" w:rsidP="00267543">
      <w:pPr>
        <w:pStyle w:val="Corpodetexto"/>
        <w:numPr>
          <w:ilvl w:val="0"/>
          <w:numId w:val="44"/>
        </w:numPr>
        <w:tabs>
          <w:tab w:val="left" w:pos="2062"/>
        </w:tabs>
      </w:pPr>
      <w:r w:rsidRPr="00C203F1">
        <w:t>Regressivas.</w:t>
      </w:r>
    </w:p>
    <w:p w14:paraId="1F3F0EAC" w14:textId="266B7238" w:rsidR="00267543" w:rsidRPr="00C203F1" w:rsidRDefault="00267543" w:rsidP="00267543">
      <w:pPr>
        <w:pStyle w:val="Ttulo3"/>
      </w:pPr>
      <w:bookmarkStart w:id="4" w:name="_Toc167982574"/>
      <w:r w:rsidRPr="00C203F1">
        <w:lastRenderedPageBreak/>
        <w:t>Progressivas</w:t>
      </w:r>
      <w:bookmarkEnd w:id="4"/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9B7020" w:rsidRPr="00C203F1" w14:paraId="775B546D" w14:textId="77777777" w:rsidTr="00664F01">
        <w:trPr>
          <w:trHeight w:val="1020"/>
        </w:trPr>
        <w:tc>
          <w:tcPr>
            <w:tcW w:w="4478" w:type="pct"/>
          </w:tcPr>
          <w:p w14:paraId="2F165F22" w14:textId="0675512A" w:rsidR="009B7020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ambria" w:hAnsi="Cambria Math" w:cs="Times New Roman"/>
                  </w:rPr>
                  <m:t>≔</m:t>
                </m:r>
                <m:f>
                  <m:f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r>
                      <w:rPr>
                        <w:rFonts w:ascii="Cambria Math" w:eastAsia="Cambria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mbria" w:hAnsi="Cambria Math" w:cs="Times New Roman"/>
                      </w:rPr>
                      <m:t>)</m:t>
                    </m:r>
                  </m:num>
                  <m:den>
                    <m:r>
                      <w:rPr>
                        <w:rFonts w:ascii="Cambria Math" w:eastAsia="Cambria" w:hAnsi="Cambria Math" w:cs="Times New Roma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522" w:type="pct"/>
          </w:tcPr>
          <w:p w14:paraId="084C6F6D" w14:textId="38A4A852" w:rsidR="009B7020" w:rsidRPr="00C203F1" w:rsidRDefault="009B7020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1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5A3DE2F2" w14:textId="02CE1C5D" w:rsidR="009B7020" w:rsidRPr="00C203F1" w:rsidRDefault="006F4057" w:rsidP="006F4057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da função no ponto </w:t>
      </w:r>
      <m:oMath>
        <m:r>
          <w:rPr>
            <w:rFonts w:ascii="Cambria Math" w:eastAsiaTheme="minorEastAsia" w:hAnsi="Cambria Math"/>
            <w:sz w:val="24"/>
            <w:szCs w:val="22"/>
          </w:rPr>
          <m:t>x</m:t>
        </m:r>
      </m:oMath>
      <w:r w:rsidRPr="00C203F1">
        <w:rPr>
          <w:rFonts w:eastAsiaTheme="minorEastAsia"/>
          <w:sz w:val="24"/>
          <w:szCs w:val="22"/>
        </w:rPr>
        <w:t xml:space="preserve"> (ponto que queremos calcular)</w:t>
      </w:r>
    </w:p>
    <w:p w14:paraId="0CA95AE4" w14:textId="3ACDBDB2" w:rsidR="006F4057" w:rsidRPr="00C203F1" w:rsidRDefault="006F4057" w:rsidP="006F4057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k+1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próximo ponto</w:t>
      </w:r>
    </w:p>
    <w:p w14:paraId="4784596F" w14:textId="72D3F338" w:rsidR="006F4057" w:rsidRPr="00EA668E" w:rsidRDefault="006F4057" w:rsidP="006F4057">
      <w:pPr>
        <w:pStyle w:val="Corpodetexto"/>
        <w:numPr>
          <w:ilvl w:val="0"/>
          <w:numId w:val="45"/>
        </w:numPr>
        <w:rPr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h→</m:t>
        </m:r>
      </m:oMath>
      <w:r w:rsidRPr="00C203F1">
        <w:rPr>
          <w:rFonts w:eastAsiaTheme="minorEastAsia"/>
          <w:sz w:val="24"/>
          <w:szCs w:val="22"/>
        </w:rPr>
        <w:t xml:space="preserve"> Intervalo entre cada ponto</w:t>
      </w:r>
    </w:p>
    <w:p w14:paraId="4C6D13F2" w14:textId="77777777" w:rsidR="00605DDD" w:rsidRDefault="00EA668E" w:rsidP="00605DDD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41ACF161" wp14:editId="44AF4E8B">
            <wp:extent cx="5188527" cy="3308218"/>
            <wp:effectExtent l="0" t="0" r="0" b="6985"/>
            <wp:docPr id="56016351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6351" name="Picture 1" descr="A computer screen shot of a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719" cy="33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CCDB" w14:textId="11964099" w:rsidR="00EA668E" w:rsidRPr="00C203F1" w:rsidRDefault="00605DDD" w:rsidP="00605DDD">
      <w:pPr>
        <w:pStyle w:val="Legenda"/>
        <w:rPr>
          <w:szCs w:val="22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STYLEREF 1 \s </w:instrText>
      </w:r>
      <w:r>
        <w:rPr>
          <w:szCs w:val="22"/>
        </w:rPr>
        <w:fldChar w:fldCharType="separate"/>
      </w:r>
      <w:bookmarkStart w:id="5" w:name="_Toc167962429"/>
      <w:r w:rsidR="00C561CE">
        <w:rPr>
          <w:noProof/>
          <w:szCs w:val="22"/>
        </w:rPr>
        <w:t>2</w:t>
      </w:r>
      <w:r>
        <w:rPr>
          <w:szCs w:val="22"/>
        </w:rPr>
        <w:fldChar w:fldCharType="end"/>
      </w:r>
      <w:r>
        <w:rPr>
          <w:szCs w:val="22"/>
        </w:rPr>
        <w:t>.</w:t>
      </w:r>
      <w:r>
        <w:rPr>
          <w:szCs w:val="22"/>
        </w:rPr>
        <w:fldChar w:fldCharType="begin"/>
      </w:r>
      <w:r>
        <w:rPr>
          <w:szCs w:val="22"/>
        </w:rPr>
        <w:instrText xml:space="preserve"> SEQ Figura \* ARABIC \s 1 </w:instrText>
      </w:r>
      <w:r>
        <w:rPr>
          <w:szCs w:val="22"/>
        </w:rPr>
        <w:fldChar w:fldCharType="separate"/>
      </w:r>
      <w:r w:rsidR="00C561CE">
        <w:rPr>
          <w:noProof/>
          <w:szCs w:val="22"/>
        </w:rPr>
        <w:t>1</w:t>
      </w:r>
      <w:r>
        <w:rPr>
          <w:szCs w:val="22"/>
        </w:rPr>
        <w:fldChar w:fldCharType="end"/>
      </w:r>
      <w:r>
        <w:t xml:space="preserve"> Progressiva em 2 pontos</w:t>
      </w:r>
      <w:bookmarkEnd w:id="5"/>
    </w:p>
    <w:p w14:paraId="44B0CA53" w14:textId="266B203B" w:rsidR="006F4057" w:rsidRPr="00C203F1" w:rsidRDefault="00523CFD" w:rsidP="00EB5B41">
      <w:pPr>
        <w:rPr>
          <w:rFonts w:ascii="Garamond" w:hAnsi="Garamond"/>
          <w:b/>
          <w:bCs/>
          <w:sz w:val="28"/>
        </w:rPr>
      </w:pPr>
      <w:r w:rsidRPr="00C203F1">
        <w:br w:type="page"/>
      </w:r>
      <w:r w:rsidRPr="00C203F1">
        <w:rPr>
          <w:rFonts w:ascii="Garamond" w:hAnsi="Garamond"/>
          <w:b/>
          <w:bCs/>
        </w:rPr>
        <w:lastRenderedPageBreak/>
        <w:t>Função em MATLAB</w:t>
      </w:r>
    </w:p>
    <w:p w14:paraId="3BCF6639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] = Progressiva2p(~,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4D687095" w14:textId="565548B5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Calcula a derivada numérica de primeira ordem utilizando o método das diferenças progressivas com 2 pontos.</w:t>
      </w:r>
    </w:p>
    <w:p w14:paraId="3AB3DFC4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219C41AA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028FD9F9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~ - ignorado, pode ser usado para compatibilidade de chamada</w:t>
      </w:r>
    </w:p>
    <w:p w14:paraId="63A9D64F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derivada (opcional se y for fornecido)</w:t>
      </w:r>
    </w:p>
    <w:p w14:paraId="058F7F07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</w:t>
      </w:r>
    </w:p>
    <w:p w14:paraId="6D08F05B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</w:t>
      </w:r>
    </w:p>
    <w:p w14:paraId="0AF9B179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h - passo de incremento no intervalo</w:t>
      </w:r>
    </w:p>
    <w:p w14:paraId="281A1D57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 (opcional se f for fornecido)</w:t>
      </w:r>
    </w:p>
    <w:p w14:paraId="0CE456CB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2EE26876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3ECE51FB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x - vetor de pontos no intervalo [a, b] com espaçamento h</w:t>
      </w:r>
    </w:p>
    <w:p w14:paraId="0C2BDF3B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</w:t>
      </w:r>
    </w:p>
    <w:p w14:paraId="0A1F9422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vetor das derivadas de y em cada ponto de x</w:t>
      </w:r>
    </w:p>
    <w:p w14:paraId="78828A94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430B52BE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a:h:b;</w:t>
      </w:r>
    </w:p>
    <w:p w14:paraId="247209FC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n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length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(x);</w:t>
      </w:r>
    </w:p>
    <w:p w14:paraId="45F5BC8C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nargin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== 5</w:t>
      </w:r>
    </w:p>
    <w:p w14:paraId="7F4F22F1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y = f(x);</w:t>
      </w:r>
    </w:p>
    <w:p w14:paraId="19FC80D2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06E6C924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zeros(1,n);</w:t>
      </w:r>
    </w:p>
    <w:p w14:paraId="5EBF1D2D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k = 1:n-1</w:t>
      </w:r>
    </w:p>
    <w:p w14:paraId="64CF42E7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(k) = (y(k+1)-y(k))/h;</w:t>
      </w:r>
    </w:p>
    <w:p w14:paraId="7E4685E9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728C2E5B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(n) = (y(n)-y(n-1))/h;</w:t>
      </w:r>
    </w:p>
    <w:p w14:paraId="4FB6676D" w14:textId="1AB61A38" w:rsidR="00523CFD" w:rsidRPr="00C203F1" w:rsidRDefault="00FA640E" w:rsidP="00523CFD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332D08D7" w14:textId="738D842C" w:rsidR="00523CFD" w:rsidRPr="00C203F1" w:rsidRDefault="00523CFD">
      <w:pPr>
        <w:rPr>
          <w:rFonts w:ascii="Garamond" w:hAnsi="Garamond"/>
          <w:sz w:val="28"/>
        </w:rPr>
      </w:pPr>
      <w:r w:rsidRPr="00C203F1">
        <w:br w:type="page"/>
      </w:r>
    </w:p>
    <w:p w14:paraId="4417CADA" w14:textId="32628591" w:rsidR="00EB5B41" w:rsidRPr="00C203F1" w:rsidRDefault="00FA640E" w:rsidP="00EB5B41">
      <w:pPr>
        <w:pStyle w:val="Ttulo3"/>
      </w:pPr>
      <w:bookmarkStart w:id="6" w:name="_Toc167982575"/>
      <w:r w:rsidRPr="00C203F1">
        <w:lastRenderedPageBreak/>
        <w:t>Regressivas</w:t>
      </w:r>
      <w:bookmarkEnd w:id="6"/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EB5B41" w:rsidRPr="00C203F1" w14:paraId="798CA4C3" w14:textId="77777777" w:rsidTr="000A4B4C">
        <w:trPr>
          <w:trHeight w:val="1020"/>
        </w:trPr>
        <w:tc>
          <w:tcPr>
            <w:tcW w:w="4478" w:type="pct"/>
          </w:tcPr>
          <w:p w14:paraId="5FCDDF9D" w14:textId="02259D2D" w:rsidR="00EB5B41" w:rsidRPr="00C203F1" w:rsidRDefault="00F40D3E" w:rsidP="000A4B4C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ambria" w:hAnsi="Cambria Math" w:cs="Times New Roman"/>
                  </w:rPr>
                  <m:t>≔</m:t>
                </m:r>
                <m:f>
                  <m:f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r>
                      <w:rPr>
                        <w:rFonts w:ascii="Cambria Math" w:eastAsia="Cambria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" w:hAnsi="Cambria Math" w:cs="Times New Roman"/>
                      </w:rPr>
                      <m:t>)</m:t>
                    </m:r>
                  </m:num>
                  <m:den>
                    <m:r>
                      <w:rPr>
                        <w:rFonts w:ascii="Cambria Math" w:eastAsia="Cambria" w:hAnsi="Cambria Math" w:cs="Times New Roma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522" w:type="pct"/>
          </w:tcPr>
          <w:p w14:paraId="780882BE" w14:textId="107E055D" w:rsidR="00EB5B41" w:rsidRPr="00C203F1" w:rsidRDefault="00EB5B41" w:rsidP="000A4B4C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2399C2DB" w14:textId="77777777" w:rsidR="00EB5B41" w:rsidRPr="00C203F1" w:rsidRDefault="00EB5B41" w:rsidP="00EB5B41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da função no ponto </w:t>
      </w:r>
      <m:oMath>
        <m:r>
          <w:rPr>
            <w:rFonts w:ascii="Cambria Math" w:eastAsiaTheme="minorEastAsia" w:hAnsi="Cambria Math"/>
            <w:sz w:val="24"/>
            <w:szCs w:val="22"/>
          </w:rPr>
          <m:t>x</m:t>
        </m:r>
      </m:oMath>
      <w:r w:rsidRPr="00C203F1">
        <w:rPr>
          <w:rFonts w:eastAsiaTheme="minorEastAsia"/>
          <w:sz w:val="24"/>
          <w:szCs w:val="22"/>
        </w:rPr>
        <w:t xml:space="preserve"> (ponto que queremos calcular)</w:t>
      </w:r>
    </w:p>
    <w:p w14:paraId="5CD50254" w14:textId="5D115B4C" w:rsidR="00EB5B41" w:rsidRPr="00C203F1" w:rsidRDefault="00EB5B41" w:rsidP="00EB5B41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</w:t>
      </w:r>
      <w:r w:rsidR="00FA640E" w:rsidRPr="00C203F1">
        <w:rPr>
          <w:rFonts w:eastAsiaTheme="minorEastAsia"/>
          <w:sz w:val="24"/>
          <w:szCs w:val="22"/>
        </w:rPr>
        <w:t>ponto anterior</w:t>
      </w:r>
    </w:p>
    <w:p w14:paraId="72C74840" w14:textId="77777777" w:rsidR="00EB5B41" w:rsidRPr="00EA668E" w:rsidRDefault="00EB5B41" w:rsidP="00EB5B41">
      <w:pPr>
        <w:pStyle w:val="Corpodetexto"/>
        <w:numPr>
          <w:ilvl w:val="0"/>
          <w:numId w:val="45"/>
        </w:numPr>
        <w:rPr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h→</m:t>
        </m:r>
      </m:oMath>
      <w:r w:rsidRPr="00C203F1">
        <w:rPr>
          <w:rFonts w:eastAsiaTheme="minorEastAsia"/>
          <w:sz w:val="24"/>
          <w:szCs w:val="22"/>
        </w:rPr>
        <w:t xml:space="preserve"> Intervalo entre cada ponto</w:t>
      </w:r>
    </w:p>
    <w:p w14:paraId="6AC3A967" w14:textId="77777777" w:rsidR="00605DDD" w:rsidRDefault="00EA668E" w:rsidP="00605DDD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4961F571" wp14:editId="6F24836F">
            <wp:extent cx="5108055" cy="3256909"/>
            <wp:effectExtent l="0" t="0" r="0" b="1270"/>
            <wp:docPr id="1353013470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13470" name="Picture 1" descr="A computer screen shot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781" cy="32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7CE4" w14:textId="547390CD" w:rsidR="00EA668E" w:rsidRPr="00C203F1" w:rsidRDefault="00605DDD" w:rsidP="00605DDD">
      <w:pPr>
        <w:pStyle w:val="Legenda"/>
        <w:rPr>
          <w:szCs w:val="22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STYLEREF 1 \s </w:instrText>
      </w:r>
      <w:r>
        <w:rPr>
          <w:szCs w:val="22"/>
        </w:rPr>
        <w:fldChar w:fldCharType="separate"/>
      </w:r>
      <w:bookmarkStart w:id="7" w:name="_Toc167962430"/>
      <w:r w:rsidR="00C561CE">
        <w:rPr>
          <w:noProof/>
          <w:szCs w:val="22"/>
        </w:rPr>
        <w:t>2</w:t>
      </w:r>
      <w:r>
        <w:rPr>
          <w:szCs w:val="22"/>
        </w:rPr>
        <w:fldChar w:fldCharType="end"/>
      </w:r>
      <w:r>
        <w:rPr>
          <w:szCs w:val="22"/>
        </w:rPr>
        <w:t>.</w:t>
      </w:r>
      <w:r>
        <w:rPr>
          <w:szCs w:val="22"/>
        </w:rPr>
        <w:fldChar w:fldCharType="begin"/>
      </w:r>
      <w:r>
        <w:rPr>
          <w:szCs w:val="22"/>
        </w:rPr>
        <w:instrText xml:space="preserve"> SEQ Figura \* ARABIC \s 1 </w:instrText>
      </w:r>
      <w:r>
        <w:rPr>
          <w:szCs w:val="22"/>
        </w:rPr>
        <w:fldChar w:fldCharType="separate"/>
      </w:r>
      <w:r w:rsidR="00C561CE">
        <w:rPr>
          <w:noProof/>
          <w:szCs w:val="22"/>
        </w:rPr>
        <w:t>2</w:t>
      </w:r>
      <w:r>
        <w:rPr>
          <w:szCs w:val="22"/>
        </w:rPr>
        <w:fldChar w:fldCharType="end"/>
      </w:r>
      <w:r>
        <w:t xml:space="preserve"> Regressiva em 2 pontos</w:t>
      </w:r>
      <w:bookmarkEnd w:id="7"/>
    </w:p>
    <w:p w14:paraId="09B3BE60" w14:textId="66D3200D" w:rsidR="00EA668E" w:rsidRDefault="00EA668E">
      <w:pPr>
        <w:rPr>
          <w:rFonts w:ascii="Garamond" w:hAnsi="Garamond"/>
          <w:sz w:val="28"/>
        </w:rPr>
      </w:pPr>
      <w:r>
        <w:br w:type="page"/>
      </w:r>
    </w:p>
    <w:p w14:paraId="622BA321" w14:textId="306921DD" w:rsidR="00EB5B41" w:rsidRPr="00C203F1" w:rsidRDefault="00EB5B41" w:rsidP="00EB5B41">
      <w:pPr>
        <w:rPr>
          <w:rFonts w:ascii="Garamond" w:hAnsi="Garamond"/>
          <w:b/>
          <w:bCs/>
          <w:sz w:val="28"/>
        </w:rPr>
      </w:pPr>
      <w:r w:rsidRPr="00C203F1">
        <w:rPr>
          <w:rFonts w:ascii="Garamond" w:hAnsi="Garamond"/>
          <w:b/>
          <w:bCs/>
        </w:rPr>
        <w:lastRenderedPageBreak/>
        <w:t>Função em MATLAB</w:t>
      </w:r>
    </w:p>
    <w:p w14:paraId="4A7B84BC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] = Regressiva2p(~,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7FA009DE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Calcula a derivada numérica de primeira ordem utilizando o método das diferenças</w:t>
      </w:r>
    </w:p>
    <w:p w14:paraId="39A7873B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regressivas com 2 pontos.</w:t>
      </w:r>
    </w:p>
    <w:p w14:paraId="6AFBA664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532B40DD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3D6445E9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~ - ignorado, pode ser usado para compatibilidade de chamada</w:t>
      </w:r>
    </w:p>
    <w:p w14:paraId="4ADADD80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derivada (opcional se y for fornecido)</w:t>
      </w:r>
    </w:p>
    <w:p w14:paraId="497059E1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</w:t>
      </w:r>
    </w:p>
    <w:p w14:paraId="7634F988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</w:t>
      </w:r>
    </w:p>
    <w:p w14:paraId="6955CCB7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h - passo de incremento no intervalo</w:t>
      </w:r>
    </w:p>
    <w:p w14:paraId="1B9B817E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 (opcional se f for fornecido)</w:t>
      </w:r>
    </w:p>
    <w:p w14:paraId="37C37FAA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62055BC5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029E8B8E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x - vetor de pontos no intervalo [a, b] com espaçamento h</w:t>
      </w:r>
    </w:p>
    <w:p w14:paraId="175C8B26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</w:t>
      </w:r>
    </w:p>
    <w:p w14:paraId="5452EC00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vetor das derivadas de y em cada ponto de x</w:t>
      </w:r>
    </w:p>
    <w:p w14:paraId="0C349984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58F20470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a:h:b;</w:t>
      </w:r>
    </w:p>
    <w:p w14:paraId="57A13253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n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length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(x);</w:t>
      </w:r>
    </w:p>
    <w:p w14:paraId="5E147ABC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nargin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== 5</w:t>
      </w:r>
    </w:p>
    <w:p w14:paraId="52B55D4E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y = f(x);</w:t>
      </w:r>
    </w:p>
    <w:p w14:paraId="12C95F77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526021CF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zeros(1,n);</w:t>
      </w:r>
    </w:p>
    <w:p w14:paraId="4CFDEA46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k = 2:n</w:t>
      </w:r>
    </w:p>
    <w:p w14:paraId="441164BC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(k) = (y(k) - y(k-1)) / h;</w:t>
      </w:r>
    </w:p>
    <w:p w14:paraId="6A5249F3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71EBDE51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(1) = (y(2) - y(1)) / h;</w:t>
      </w:r>
    </w:p>
    <w:p w14:paraId="00BCD0FA" w14:textId="77777777" w:rsidR="00FA640E" w:rsidRPr="00C203F1" w:rsidRDefault="00FA640E" w:rsidP="00FA640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55573608" w14:textId="77777777" w:rsidR="00EB5B41" w:rsidRPr="00C203F1" w:rsidRDefault="00EB5B41" w:rsidP="00EB5B41">
      <w:r w:rsidRPr="00C203F1">
        <w:br w:type="page"/>
      </w:r>
    </w:p>
    <w:p w14:paraId="4955FD73" w14:textId="5F918DDB" w:rsidR="00FA640E" w:rsidRPr="00C203F1" w:rsidRDefault="00FA640E" w:rsidP="00FA640E">
      <w:pPr>
        <w:pStyle w:val="Ttulo2"/>
      </w:pPr>
      <w:bookmarkStart w:id="8" w:name="_Toc167982576"/>
      <w:r w:rsidRPr="00C203F1">
        <w:rPr>
          <w:rFonts w:eastAsiaTheme="minorEastAsia"/>
        </w:rPr>
        <w:lastRenderedPageBreak/>
        <w:t>Fórmulas de Diferenças Finitas em 3 pontos</w:t>
      </w:r>
      <w:bookmarkEnd w:id="8"/>
    </w:p>
    <w:p w14:paraId="6B3DB6CD" w14:textId="078CD706" w:rsidR="00FA640E" w:rsidRPr="00C203F1" w:rsidRDefault="004B3B24" w:rsidP="000D7515">
      <w:pPr>
        <w:pStyle w:val="Corpodetexto"/>
      </w:pPr>
      <w:r w:rsidRPr="00C203F1">
        <w:t>Existem dois métodos para calcular a derivada utilizando apenas três pontos:</w:t>
      </w:r>
    </w:p>
    <w:p w14:paraId="427EA0D6" w14:textId="7918D09E" w:rsidR="004B3B24" w:rsidRPr="00C203F1" w:rsidRDefault="004B3B24" w:rsidP="004B3B24">
      <w:pPr>
        <w:pStyle w:val="PargrafodaLista"/>
        <w:numPr>
          <w:ilvl w:val="0"/>
          <w:numId w:val="46"/>
        </w:numPr>
        <w:rPr>
          <w:rFonts w:ascii="Garamond" w:hAnsi="Garamond"/>
          <w:sz w:val="28"/>
        </w:rPr>
      </w:pPr>
      <w:r w:rsidRPr="00C203F1">
        <w:rPr>
          <w:rFonts w:ascii="Garamond" w:hAnsi="Garamond"/>
          <w:sz w:val="28"/>
        </w:rPr>
        <w:t>Progressivas;</w:t>
      </w:r>
    </w:p>
    <w:p w14:paraId="7CF1288E" w14:textId="2B36C050" w:rsidR="004B3B24" w:rsidRPr="00C203F1" w:rsidRDefault="004B3B24" w:rsidP="004B3B24">
      <w:pPr>
        <w:pStyle w:val="PargrafodaLista"/>
        <w:numPr>
          <w:ilvl w:val="0"/>
          <w:numId w:val="46"/>
        </w:numPr>
        <w:rPr>
          <w:rFonts w:ascii="Garamond" w:hAnsi="Garamond"/>
          <w:sz w:val="28"/>
        </w:rPr>
      </w:pPr>
      <w:r w:rsidRPr="00C203F1">
        <w:rPr>
          <w:rFonts w:ascii="Garamond" w:hAnsi="Garamond"/>
          <w:sz w:val="28"/>
        </w:rPr>
        <w:t>Regressivas;</w:t>
      </w:r>
    </w:p>
    <w:p w14:paraId="3BE13729" w14:textId="27C37D3D" w:rsidR="004B3B24" w:rsidRPr="00C203F1" w:rsidRDefault="004B3B24" w:rsidP="004B3B24">
      <w:pPr>
        <w:pStyle w:val="PargrafodaLista"/>
        <w:numPr>
          <w:ilvl w:val="0"/>
          <w:numId w:val="46"/>
        </w:numPr>
        <w:rPr>
          <w:rFonts w:ascii="Garamond" w:hAnsi="Garamond"/>
          <w:sz w:val="28"/>
        </w:rPr>
      </w:pPr>
      <w:r w:rsidRPr="00C203F1">
        <w:rPr>
          <w:rFonts w:ascii="Garamond" w:hAnsi="Garamond"/>
          <w:sz w:val="28"/>
        </w:rPr>
        <w:t>Centradas.</w:t>
      </w:r>
    </w:p>
    <w:p w14:paraId="11C4FE78" w14:textId="37437BD0" w:rsidR="00756577" w:rsidRPr="00C203F1" w:rsidRDefault="00756577" w:rsidP="00756577">
      <w:pPr>
        <w:pStyle w:val="Ttulo3"/>
      </w:pPr>
      <w:bookmarkStart w:id="9" w:name="_Toc167982577"/>
      <w:r w:rsidRPr="00C203F1">
        <w:t>Progressivas</w:t>
      </w:r>
      <w:bookmarkEnd w:id="9"/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756577" w:rsidRPr="00C203F1" w14:paraId="0CD1DE28" w14:textId="77777777" w:rsidTr="00664F01">
        <w:trPr>
          <w:trHeight w:val="1020"/>
        </w:trPr>
        <w:tc>
          <w:tcPr>
            <w:tcW w:w="4478" w:type="pct"/>
          </w:tcPr>
          <w:p w14:paraId="33C272DD" w14:textId="7C6D6A2B" w:rsidR="00756577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ambria" w:hAnsi="Cambria Math" w:cs="Times New Roman"/>
                  </w:rPr>
                  <m:t>≔</m:t>
                </m:r>
                <m:f>
                  <m:f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3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+4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r>
                      <w:rPr>
                        <w:rFonts w:ascii="Cambria Math" w:eastAsia="Cambria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+2</m:t>
                        </m:r>
                      </m:sub>
                    </m:sSub>
                    <m:r>
                      <w:rPr>
                        <w:rFonts w:ascii="Cambria Math" w:eastAsia="Cambria" w:hAnsi="Cambria Math" w:cs="Times New Roman"/>
                      </w:rPr>
                      <m:t>)</m:t>
                    </m:r>
                  </m:num>
                  <m:den>
                    <m:r>
                      <w:rPr>
                        <w:rFonts w:ascii="Cambria Math" w:eastAsia="Cambria" w:hAnsi="Cambria Math" w:cs="Times New Roman"/>
                      </w:rPr>
                      <m:t>2</m:t>
                    </m:r>
                    <m:r>
                      <w:rPr>
                        <w:rFonts w:ascii="Cambria Math" w:eastAsia="Cambria" w:hAnsi="Cambria Math" w:cs="Times New Roma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522" w:type="pct"/>
          </w:tcPr>
          <w:p w14:paraId="45BD5E27" w14:textId="34721E87" w:rsidR="00756577" w:rsidRPr="00C203F1" w:rsidRDefault="00756577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3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17D1692C" w14:textId="77777777" w:rsidR="00756577" w:rsidRPr="00C203F1" w:rsidRDefault="00756577" w:rsidP="00756577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da função no ponto </w:t>
      </w:r>
      <m:oMath>
        <m:r>
          <w:rPr>
            <w:rFonts w:ascii="Cambria Math" w:eastAsiaTheme="minorEastAsia" w:hAnsi="Cambria Math"/>
            <w:sz w:val="24"/>
            <w:szCs w:val="22"/>
          </w:rPr>
          <m:t>x</m:t>
        </m:r>
      </m:oMath>
      <w:r w:rsidRPr="00C203F1">
        <w:rPr>
          <w:rFonts w:eastAsiaTheme="minorEastAsia"/>
          <w:sz w:val="24"/>
          <w:szCs w:val="22"/>
        </w:rPr>
        <w:t xml:space="preserve"> (ponto que queremos calcular)</w:t>
      </w:r>
    </w:p>
    <w:p w14:paraId="57BC7B19" w14:textId="57295A3F" w:rsidR="00756577" w:rsidRPr="00C203F1" w:rsidRDefault="00756577" w:rsidP="00756577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k+1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próximo ponto</w:t>
      </w:r>
    </w:p>
    <w:p w14:paraId="225D66BF" w14:textId="711A9E1B" w:rsidR="00756577" w:rsidRPr="00C203F1" w:rsidRDefault="00756577" w:rsidP="00756577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k+2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em 2 pontos a frente</w:t>
      </w:r>
    </w:p>
    <w:p w14:paraId="74CB5E2C" w14:textId="77777777" w:rsidR="00756577" w:rsidRPr="00C203F1" w:rsidRDefault="00756577" w:rsidP="00756577">
      <w:pPr>
        <w:pStyle w:val="Corpodetexto"/>
        <w:numPr>
          <w:ilvl w:val="0"/>
          <w:numId w:val="45"/>
        </w:numPr>
        <w:rPr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h→</m:t>
        </m:r>
      </m:oMath>
      <w:r w:rsidRPr="00C203F1">
        <w:rPr>
          <w:rFonts w:eastAsiaTheme="minorEastAsia"/>
          <w:sz w:val="24"/>
          <w:szCs w:val="22"/>
        </w:rPr>
        <w:t xml:space="preserve"> Intervalo entre cada ponto</w:t>
      </w:r>
    </w:p>
    <w:p w14:paraId="413DD057" w14:textId="77777777" w:rsidR="00605DDD" w:rsidRDefault="00EA668E" w:rsidP="00605DDD">
      <w:pPr>
        <w:keepNext/>
        <w:jc w:val="center"/>
      </w:pPr>
      <w:r>
        <w:rPr>
          <w:noProof/>
        </w:rPr>
        <w:drawing>
          <wp:inline distT="0" distB="0" distL="0" distR="0" wp14:anchorId="7DBCC0BB" wp14:editId="092CD0EB">
            <wp:extent cx="5237018" cy="3339136"/>
            <wp:effectExtent l="0" t="0" r="1905" b="0"/>
            <wp:docPr id="30769352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352" name="Picture 1" descr="A computer screen shot of a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312" cy="3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66B4" w14:textId="543B8D3D" w:rsidR="00605DDD" w:rsidRDefault="00605DDD" w:rsidP="00605DDD">
      <w:pPr>
        <w:pStyle w:val="Legenda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0" w:name="_Toc167962431"/>
      <w:r w:rsidR="00C561CE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C561CE"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Progessiva</w:t>
      </w:r>
      <w:proofErr w:type="spellEnd"/>
      <w:r>
        <w:t xml:space="preserve"> em 3 pontos</w:t>
      </w:r>
      <w:bookmarkEnd w:id="10"/>
    </w:p>
    <w:p w14:paraId="1714890B" w14:textId="1729FF8F" w:rsidR="00E30544" w:rsidRPr="00C203F1" w:rsidRDefault="00E30544" w:rsidP="00EA668E">
      <w:pPr>
        <w:jc w:val="center"/>
        <w:rPr>
          <w:rFonts w:ascii="Garamond" w:hAnsi="Garamond"/>
          <w:sz w:val="28"/>
        </w:rPr>
      </w:pPr>
      <w:r w:rsidRPr="00C203F1">
        <w:br w:type="page"/>
      </w:r>
    </w:p>
    <w:p w14:paraId="3B1F0A3E" w14:textId="5064A371" w:rsidR="00264F56" w:rsidRPr="00C203F1" w:rsidRDefault="00264F56" w:rsidP="00264F56">
      <w:pPr>
        <w:pStyle w:val="Corpodetexto"/>
        <w:rPr>
          <w:b/>
          <w:bCs/>
          <w:sz w:val="24"/>
          <w:szCs w:val="22"/>
        </w:rPr>
      </w:pPr>
      <w:r w:rsidRPr="00C203F1">
        <w:rPr>
          <w:b/>
          <w:bCs/>
          <w:sz w:val="24"/>
          <w:szCs w:val="22"/>
        </w:rPr>
        <w:lastRenderedPageBreak/>
        <w:t xml:space="preserve">Função </w:t>
      </w:r>
      <w:r w:rsidR="00C26F64" w:rsidRPr="00C203F1">
        <w:rPr>
          <w:b/>
          <w:bCs/>
          <w:sz w:val="24"/>
          <w:szCs w:val="22"/>
        </w:rPr>
        <w:t xml:space="preserve">em </w:t>
      </w:r>
      <w:r w:rsidRPr="00C203F1">
        <w:rPr>
          <w:b/>
          <w:bCs/>
          <w:sz w:val="24"/>
          <w:szCs w:val="22"/>
        </w:rPr>
        <w:t>MATLAB</w:t>
      </w:r>
    </w:p>
    <w:p w14:paraId="31A52803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] = Progressiva3p(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27C9B3EC" w14:textId="7D8B6CEF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Calcula a derivada numérica de primeira ordem utilizando o método das diferenças progressivas com 3 pontos.</w:t>
      </w:r>
    </w:p>
    <w:p w14:paraId="00082879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54056539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6E092F8C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derivada (opcional se y for fornecido)</w:t>
      </w:r>
    </w:p>
    <w:p w14:paraId="7171EE4A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</w:t>
      </w:r>
    </w:p>
    <w:p w14:paraId="3ACF8465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</w:t>
      </w:r>
    </w:p>
    <w:p w14:paraId="4616E5BE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h - passo de incremento no intervalo</w:t>
      </w:r>
    </w:p>
    <w:p w14:paraId="777875B3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 (opcional se f for fornecido)</w:t>
      </w:r>
    </w:p>
    <w:p w14:paraId="63483F66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65B51122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6E5F2076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x - vetor de pontos no intervalo [a, b] com espaçamento h</w:t>
      </w:r>
    </w:p>
    <w:p w14:paraId="526D4A46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</w:t>
      </w:r>
    </w:p>
    <w:p w14:paraId="45C73F90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vetor das derivadas de y em cada ponto de x</w:t>
      </w:r>
    </w:p>
    <w:p w14:paraId="07DE52E1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771E33DD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a:h:b;</w:t>
      </w:r>
    </w:p>
    <w:p w14:paraId="5CB892FB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n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length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(x);</w:t>
      </w:r>
    </w:p>
    <w:p w14:paraId="2FEB7E07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nargin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== 4</w:t>
      </w:r>
    </w:p>
    <w:p w14:paraId="784E9A05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y = f(x);</w:t>
      </w:r>
    </w:p>
    <w:p w14:paraId="7A77BCF4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5E98E8AE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zeros(1,n);</w:t>
      </w:r>
    </w:p>
    <w:p w14:paraId="2B2347C9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k = 1:n-2</w:t>
      </w:r>
    </w:p>
    <w:p w14:paraId="0385A511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(k) = (-3*y(k) + 4*y(k+1) - y(k+2)) / (2*h);</w:t>
      </w:r>
    </w:p>
    <w:p w14:paraId="391A35BF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3D8CBF8C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(n) = (y(n-2) - 4*y(n-1) + 3*y(n)) / (2*h);</w:t>
      </w:r>
    </w:p>
    <w:p w14:paraId="5B9D2B8F" w14:textId="77777777" w:rsidR="00DC63CA" w:rsidRPr="00C203F1" w:rsidRDefault="00DC63CA" w:rsidP="00DC63CA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(n-1) = (y(n-3) - 4*y(n-2) + 3*y(n-1)) / (2*h);</w:t>
      </w:r>
    </w:p>
    <w:p w14:paraId="379CF4A7" w14:textId="3AEC08B0" w:rsidR="00DC63CA" w:rsidRPr="00C203F1" w:rsidRDefault="00DC63CA" w:rsidP="00E30544">
      <w:pPr>
        <w:tabs>
          <w:tab w:val="left" w:pos="916"/>
        </w:tabs>
        <w:spacing w:after="0"/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  <w:r w:rsidR="00E30544"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ab/>
      </w:r>
    </w:p>
    <w:p w14:paraId="49179595" w14:textId="28D26380" w:rsidR="00E30544" w:rsidRPr="00C203F1" w:rsidRDefault="00E30544">
      <w:pPr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br w:type="page"/>
      </w:r>
    </w:p>
    <w:p w14:paraId="2A3FEE55" w14:textId="42E6C442" w:rsidR="00E30544" w:rsidRPr="00C203F1" w:rsidRDefault="00D076EB" w:rsidP="00D076EB">
      <w:pPr>
        <w:pStyle w:val="Ttulo3"/>
        <w:rPr>
          <w:rFonts w:eastAsia="Times New Roman"/>
          <w:lang w:eastAsia="en-GB"/>
        </w:rPr>
      </w:pPr>
      <w:bookmarkStart w:id="11" w:name="_Toc167982578"/>
      <w:r w:rsidRPr="00C203F1">
        <w:rPr>
          <w:rFonts w:eastAsia="Times New Roman"/>
          <w:lang w:eastAsia="en-GB"/>
        </w:rPr>
        <w:lastRenderedPageBreak/>
        <w:t>Regressivas</w:t>
      </w:r>
      <w:bookmarkEnd w:id="11"/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D076EB" w:rsidRPr="00C203F1" w14:paraId="345200FE" w14:textId="77777777" w:rsidTr="00664F01">
        <w:trPr>
          <w:trHeight w:val="1020"/>
        </w:trPr>
        <w:tc>
          <w:tcPr>
            <w:tcW w:w="4478" w:type="pct"/>
          </w:tcPr>
          <w:p w14:paraId="158A17AC" w14:textId="6FAC2BB3" w:rsidR="00D076EB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ambria" w:hAnsi="Cambria Math" w:cs="Times New Roman"/>
                  </w:rPr>
                  <m:t>≔</m:t>
                </m:r>
                <m:f>
                  <m:f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4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-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+3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r>
                      <w:rPr>
                        <w:rFonts w:ascii="Cambria Math" w:eastAsia="Cambria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Cambria" w:hAnsi="Cambria Math" w:cs="Times New Roman"/>
                      </w:rPr>
                      <m:t>)</m:t>
                    </m:r>
                  </m:num>
                  <m:den>
                    <m:r>
                      <w:rPr>
                        <w:rFonts w:ascii="Cambria Math" w:eastAsia="Cambria" w:hAnsi="Cambria Math" w:cs="Times New Roman"/>
                      </w:rPr>
                      <m:t>2</m:t>
                    </m:r>
                    <m:r>
                      <w:rPr>
                        <w:rFonts w:ascii="Cambria Math" w:eastAsia="Cambria" w:hAnsi="Cambria Math" w:cs="Times New Roma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522" w:type="pct"/>
          </w:tcPr>
          <w:p w14:paraId="6DBADA34" w14:textId="566AB261" w:rsidR="00D076EB" w:rsidRPr="00C203F1" w:rsidRDefault="00D076EB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4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5BD2BF6E" w14:textId="77777777" w:rsidR="00C26F64" w:rsidRPr="00C203F1" w:rsidRDefault="00C26F64" w:rsidP="00C26F64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da função no ponto </w:t>
      </w:r>
      <m:oMath>
        <m:r>
          <w:rPr>
            <w:rFonts w:ascii="Cambria Math" w:eastAsiaTheme="minorEastAsia" w:hAnsi="Cambria Math"/>
            <w:sz w:val="24"/>
            <w:szCs w:val="22"/>
          </w:rPr>
          <m:t>x</m:t>
        </m:r>
      </m:oMath>
      <w:r w:rsidRPr="00C203F1">
        <w:rPr>
          <w:rFonts w:eastAsiaTheme="minorEastAsia"/>
          <w:sz w:val="24"/>
          <w:szCs w:val="22"/>
        </w:rPr>
        <w:t xml:space="preserve"> (ponto que queremos calcular)</w:t>
      </w:r>
    </w:p>
    <w:p w14:paraId="3F06CB9B" w14:textId="46C9FE2A" w:rsidR="00C26F64" w:rsidRPr="00C203F1" w:rsidRDefault="00C26F64" w:rsidP="00C26F64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ponto anterior</w:t>
      </w:r>
    </w:p>
    <w:p w14:paraId="02BDE1B0" w14:textId="64216E49" w:rsidR="00C26F64" w:rsidRPr="00C203F1" w:rsidRDefault="00C26F64" w:rsidP="00C26F64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k-2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em 2 pontos antes</w:t>
      </w:r>
    </w:p>
    <w:p w14:paraId="4987D163" w14:textId="77777777" w:rsidR="00C26F64" w:rsidRPr="00C203F1" w:rsidRDefault="00C26F64" w:rsidP="00C26F64">
      <w:pPr>
        <w:pStyle w:val="Corpodetexto"/>
        <w:numPr>
          <w:ilvl w:val="0"/>
          <w:numId w:val="45"/>
        </w:numPr>
        <w:rPr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h→</m:t>
        </m:r>
      </m:oMath>
      <w:r w:rsidRPr="00C203F1">
        <w:rPr>
          <w:rFonts w:eastAsiaTheme="minorEastAsia"/>
          <w:sz w:val="24"/>
          <w:szCs w:val="22"/>
        </w:rPr>
        <w:t xml:space="preserve"> Intervalo entre cada ponto</w:t>
      </w:r>
    </w:p>
    <w:p w14:paraId="0BDD2BAB" w14:textId="77777777" w:rsidR="00605DDD" w:rsidRDefault="00EA668E" w:rsidP="00605DDD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1DEAC4A6" wp14:editId="7D0E96AD">
            <wp:extent cx="5066492" cy="3230408"/>
            <wp:effectExtent l="0" t="0" r="1270" b="8255"/>
            <wp:docPr id="2078579034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79034" name="Picture 1" descr="A computer screen 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9691" cy="323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16B2" w14:textId="6F8D281F" w:rsidR="00C26F64" w:rsidRDefault="00605DDD" w:rsidP="00605DDD">
      <w:pPr>
        <w:pStyle w:val="Legenda"/>
        <w:rPr>
          <w:szCs w:val="22"/>
          <w:lang w:eastAsia="en-GB"/>
        </w:rPr>
      </w:pPr>
      <w:r>
        <w:rPr>
          <w:szCs w:val="22"/>
          <w:lang w:eastAsia="en-GB"/>
        </w:rPr>
        <w:fldChar w:fldCharType="begin"/>
      </w:r>
      <w:r>
        <w:rPr>
          <w:szCs w:val="22"/>
          <w:lang w:eastAsia="en-GB"/>
        </w:rPr>
        <w:instrText xml:space="preserve"> STYLEREF 1 \s </w:instrText>
      </w:r>
      <w:r>
        <w:rPr>
          <w:szCs w:val="22"/>
          <w:lang w:eastAsia="en-GB"/>
        </w:rPr>
        <w:fldChar w:fldCharType="separate"/>
      </w:r>
      <w:bookmarkStart w:id="12" w:name="_Toc167962432"/>
      <w:r w:rsidR="00C561CE">
        <w:rPr>
          <w:noProof/>
          <w:szCs w:val="22"/>
          <w:lang w:eastAsia="en-GB"/>
        </w:rPr>
        <w:t>2</w:t>
      </w:r>
      <w:r>
        <w:rPr>
          <w:szCs w:val="22"/>
          <w:lang w:eastAsia="en-GB"/>
        </w:rPr>
        <w:fldChar w:fldCharType="end"/>
      </w:r>
      <w:r>
        <w:rPr>
          <w:szCs w:val="22"/>
          <w:lang w:eastAsia="en-GB"/>
        </w:rPr>
        <w:t>.</w:t>
      </w:r>
      <w:r>
        <w:rPr>
          <w:szCs w:val="22"/>
          <w:lang w:eastAsia="en-GB"/>
        </w:rPr>
        <w:fldChar w:fldCharType="begin"/>
      </w:r>
      <w:r>
        <w:rPr>
          <w:szCs w:val="22"/>
          <w:lang w:eastAsia="en-GB"/>
        </w:rPr>
        <w:instrText xml:space="preserve"> SEQ Figura \* ARABIC \s 1 </w:instrText>
      </w:r>
      <w:r>
        <w:rPr>
          <w:szCs w:val="22"/>
          <w:lang w:eastAsia="en-GB"/>
        </w:rPr>
        <w:fldChar w:fldCharType="separate"/>
      </w:r>
      <w:r w:rsidR="00C561CE">
        <w:rPr>
          <w:noProof/>
          <w:szCs w:val="22"/>
          <w:lang w:eastAsia="en-GB"/>
        </w:rPr>
        <w:t>4</w:t>
      </w:r>
      <w:r>
        <w:rPr>
          <w:szCs w:val="22"/>
          <w:lang w:eastAsia="en-GB"/>
        </w:rPr>
        <w:fldChar w:fldCharType="end"/>
      </w:r>
      <w:r>
        <w:t xml:space="preserve"> Regressiva em 3 pontos</w:t>
      </w:r>
      <w:bookmarkEnd w:id="12"/>
    </w:p>
    <w:p w14:paraId="1D1454BF" w14:textId="08C9614C" w:rsidR="00EA668E" w:rsidRDefault="00EA668E">
      <w:pPr>
        <w:rPr>
          <w:rFonts w:ascii="Garamond" w:hAnsi="Garamond"/>
          <w:szCs w:val="22"/>
          <w:lang w:eastAsia="en-GB"/>
        </w:rPr>
      </w:pPr>
      <w:r>
        <w:rPr>
          <w:szCs w:val="22"/>
          <w:lang w:eastAsia="en-GB"/>
        </w:rPr>
        <w:br w:type="page"/>
      </w:r>
    </w:p>
    <w:p w14:paraId="78D64D5E" w14:textId="54E7EE61" w:rsidR="00C26F64" w:rsidRPr="00C203F1" w:rsidRDefault="00C26F64" w:rsidP="00D076EB">
      <w:pPr>
        <w:pStyle w:val="Corpodetexto"/>
        <w:rPr>
          <w:b/>
          <w:bCs/>
          <w:sz w:val="24"/>
          <w:szCs w:val="22"/>
          <w:lang w:eastAsia="en-GB"/>
        </w:rPr>
      </w:pPr>
      <w:r w:rsidRPr="00C203F1">
        <w:rPr>
          <w:b/>
          <w:bCs/>
          <w:sz w:val="24"/>
          <w:szCs w:val="22"/>
          <w:lang w:eastAsia="en-GB"/>
        </w:rPr>
        <w:lastRenderedPageBreak/>
        <w:t>Função em MATLAB</w:t>
      </w:r>
    </w:p>
    <w:p w14:paraId="2B70A5BF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] = Regressiva3p(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1B935AF1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Calcula a derivada numérica de primeira ordem utilizando o método das diferenças</w:t>
      </w:r>
    </w:p>
    <w:p w14:paraId="7F149F1F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regressivas com 3 pontos.</w:t>
      </w:r>
    </w:p>
    <w:p w14:paraId="552964B7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3009B572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7F829EA4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derivada (opcional se y for fornecido)</w:t>
      </w:r>
    </w:p>
    <w:p w14:paraId="510CFDAD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</w:t>
      </w:r>
    </w:p>
    <w:p w14:paraId="7A6CB8AD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</w:t>
      </w:r>
    </w:p>
    <w:p w14:paraId="37F5B517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h - passo de incremento no intervalo</w:t>
      </w:r>
    </w:p>
    <w:p w14:paraId="68311117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 (opcional se f for fornecido)</w:t>
      </w:r>
    </w:p>
    <w:p w14:paraId="3D69821D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13B15573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1527D820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x - vetor de pontos no intervalo [a, b] com espaçamento h</w:t>
      </w:r>
    </w:p>
    <w:p w14:paraId="349AF1B5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</w:t>
      </w:r>
    </w:p>
    <w:p w14:paraId="37377B6E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vetor das derivadas de y em cada ponto de x</w:t>
      </w:r>
    </w:p>
    <w:p w14:paraId="6686FA28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6337D082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a:h:b;</w:t>
      </w:r>
    </w:p>
    <w:p w14:paraId="6F46EE5B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n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length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(x);</w:t>
      </w:r>
    </w:p>
    <w:p w14:paraId="0F32FED1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nargin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== 4</w:t>
      </w:r>
    </w:p>
    <w:p w14:paraId="32663ED1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y = f(x);</w:t>
      </w:r>
    </w:p>
    <w:p w14:paraId="178495D2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54744E1D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zeros(1,n);</w:t>
      </w:r>
    </w:p>
    <w:p w14:paraId="0CE58A8D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k = 3:n</w:t>
      </w:r>
    </w:p>
    <w:p w14:paraId="5D00F8CC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(k) = (y(k-2) - 4*y(k-1) + 3*y(k)) / (2*h);</w:t>
      </w:r>
    </w:p>
    <w:p w14:paraId="09557F15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2FF8FB5B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(1) = (-3*y(1) + 4*y(2) - y(3)) / (2*h);</w:t>
      </w:r>
    </w:p>
    <w:p w14:paraId="7DCFAAC5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(2) = (-3*y(2) + 4*y(3) - y(4)) / (2*h);</w:t>
      </w:r>
    </w:p>
    <w:p w14:paraId="22D74A2B" w14:textId="77777777" w:rsidR="00C26F64" w:rsidRPr="00C203F1" w:rsidRDefault="00C26F64" w:rsidP="00C26F64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7B37096D" w14:textId="000A8473" w:rsidR="00C26F64" w:rsidRPr="00C203F1" w:rsidRDefault="00C26F64">
      <w:pPr>
        <w:rPr>
          <w:rFonts w:ascii="Garamond" w:hAnsi="Garamond"/>
          <w:b/>
          <w:bCs/>
          <w:szCs w:val="22"/>
          <w:lang w:eastAsia="en-GB"/>
        </w:rPr>
      </w:pPr>
      <w:r w:rsidRPr="00C203F1">
        <w:rPr>
          <w:b/>
          <w:bCs/>
          <w:szCs w:val="22"/>
          <w:lang w:eastAsia="en-GB"/>
        </w:rPr>
        <w:br w:type="page"/>
      </w:r>
    </w:p>
    <w:p w14:paraId="2E87D3AB" w14:textId="74856530" w:rsidR="00C26F64" w:rsidRPr="00C203F1" w:rsidRDefault="00C26F64" w:rsidP="00C26F64">
      <w:pPr>
        <w:pStyle w:val="Ttulo3"/>
        <w:rPr>
          <w:lang w:eastAsia="en-GB"/>
        </w:rPr>
      </w:pPr>
      <w:bookmarkStart w:id="13" w:name="_Toc167982579"/>
      <w:r w:rsidRPr="00C203F1">
        <w:rPr>
          <w:lang w:eastAsia="en-GB"/>
        </w:rPr>
        <w:lastRenderedPageBreak/>
        <w:t>Centradas</w:t>
      </w:r>
      <w:bookmarkEnd w:id="13"/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C26F64" w:rsidRPr="00C203F1" w14:paraId="37AE30A1" w14:textId="77777777" w:rsidTr="00664F01">
        <w:trPr>
          <w:trHeight w:val="1020"/>
        </w:trPr>
        <w:tc>
          <w:tcPr>
            <w:tcW w:w="4478" w:type="pct"/>
          </w:tcPr>
          <w:p w14:paraId="4442EA3A" w14:textId="0EABB4C7" w:rsidR="00C26F64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" w:hAnsi="Cambria Math" w:cs="Times New Roman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ambria" w:hAnsi="Cambria Math" w:cs="Times New Roman"/>
                  </w:rPr>
                  <m:t>≔</m:t>
                </m:r>
                <m:f>
                  <m:f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r>
                      <w:rPr>
                        <w:rFonts w:ascii="Cambria Math" w:eastAsia="Cambria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" w:hAnsi="Cambria Math" w:cs="Times New Roman"/>
                      </w:rPr>
                      <m:t>)</m:t>
                    </m:r>
                  </m:num>
                  <m:den>
                    <m:r>
                      <w:rPr>
                        <w:rFonts w:ascii="Cambria Math" w:eastAsia="Cambria" w:hAnsi="Cambria Math" w:cs="Times New Roman"/>
                      </w:rPr>
                      <m:t>2</m:t>
                    </m:r>
                    <m:r>
                      <w:rPr>
                        <w:rFonts w:ascii="Cambria Math" w:eastAsia="Cambria" w:hAnsi="Cambria Math" w:cs="Times New Roman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522" w:type="pct"/>
          </w:tcPr>
          <w:p w14:paraId="56207ED2" w14:textId="74651CE0" w:rsidR="00C26F64" w:rsidRPr="00C203F1" w:rsidRDefault="00C26F64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5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54288B96" w14:textId="77777777" w:rsidR="00C26F64" w:rsidRPr="00C203F1" w:rsidRDefault="00C26F64" w:rsidP="00C26F64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ponto anterior</w:t>
      </w:r>
    </w:p>
    <w:p w14:paraId="327FE205" w14:textId="54EB4417" w:rsidR="00C26F64" w:rsidRPr="00C203F1" w:rsidRDefault="00C26F64" w:rsidP="00C26F64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k+1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próximo ponto</w:t>
      </w:r>
    </w:p>
    <w:p w14:paraId="6F0E9C33" w14:textId="77777777" w:rsidR="00C26F64" w:rsidRPr="00C203F1" w:rsidRDefault="00C26F64" w:rsidP="00C26F64">
      <w:pPr>
        <w:pStyle w:val="Corpodetexto"/>
        <w:numPr>
          <w:ilvl w:val="0"/>
          <w:numId w:val="45"/>
        </w:numPr>
        <w:rPr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h→</m:t>
        </m:r>
      </m:oMath>
      <w:r w:rsidRPr="00C203F1">
        <w:rPr>
          <w:rFonts w:eastAsiaTheme="minorEastAsia"/>
          <w:sz w:val="24"/>
          <w:szCs w:val="22"/>
        </w:rPr>
        <w:t xml:space="preserve"> Intervalo entre cada ponto</w:t>
      </w:r>
    </w:p>
    <w:p w14:paraId="52B3D964" w14:textId="77777777" w:rsidR="00605DDD" w:rsidRDefault="00EA668E" w:rsidP="00605DDD">
      <w:pPr>
        <w:pStyle w:val="Corpodetexto"/>
        <w:keepNext/>
        <w:jc w:val="center"/>
      </w:pPr>
      <w:r>
        <w:rPr>
          <w:noProof/>
        </w:rPr>
        <w:drawing>
          <wp:inline distT="0" distB="0" distL="0" distR="0" wp14:anchorId="7DBE17D0" wp14:editId="4B5A0A8C">
            <wp:extent cx="5170401" cy="3296661"/>
            <wp:effectExtent l="0" t="0" r="0" b="0"/>
            <wp:docPr id="1675051818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1818" name="Picture 1" descr="A computer screen shot of a graph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628" cy="330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CC00" w14:textId="51CD9660" w:rsidR="00C26F64" w:rsidRDefault="00605DDD" w:rsidP="00605DDD">
      <w:pPr>
        <w:pStyle w:val="Legenda"/>
        <w:rPr>
          <w:szCs w:val="22"/>
          <w:lang w:eastAsia="en-GB"/>
        </w:rPr>
      </w:pPr>
      <w:r>
        <w:rPr>
          <w:szCs w:val="22"/>
          <w:lang w:eastAsia="en-GB"/>
        </w:rPr>
        <w:fldChar w:fldCharType="begin"/>
      </w:r>
      <w:r>
        <w:rPr>
          <w:szCs w:val="22"/>
          <w:lang w:eastAsia="en-GB"/>
        </w:rPr>
        <w:instrText xml:space="preserve"> STYLEREF 1 \s </w:instrText>
      </w:r>
      <w:r>
        <w:rPr>
          <w:szCs w:val="22"/>
          <w:lang w:eastAsia="en-GB"/>
        </w:rPr>
        <w:fldChar w:fldCharType="separate"/>
      </w:r>
      <w:bookmarkStart w:id="14" w:name="_Toc167962433"/>
      <w:r w:rsidR="00C561CE">
        <w:rPr>
          <w:noProof/>
          <w:szCs w:val="22"/>
          <w:lang w:eastAsia="en-GB"/>
        </w:rPr>
        <w:t>2</w:t>
      </w:r>
      <w:r>
        <w:rPr>
          <w:szCs w:val="22"/>
          <w:lang w:eastAsia="en-GB"/>
        </w:rPr>
        <w:fldChar w:fldCharType="end"/>
      </w:r>
      <w:r>
        <w:rPr>
          <w:szCs w:val="22"/>
          <w:lang w:eastAsia="en-GB"/>
        </w:rPr>
        <w:t>.</w:t>
      </w:r>
      <w:r>
        <w:rPr>
          <w:szCs w:val="22"/>
          <w:lang w:eastAsia="en-GB"/>
        </w:rPr>
        <w:fldChar w:fldCharType="begin"/>
      </w:r>
      <w:r>
        <w:rPr>
          <w:szCs w:val="22"/>
          <w:lang w:eastAsia="en-GB"/>
        </w:rPr>
        <w:instrText xml:space="preserve"> SEQ Figura \* ARABIC \s 1 </w:instrText>
      </w:r>
      <w:r>
        <w:rPr>
          <w:szCs w:val="22"/>
          <w:lang w:eastAsia="en-GB"/>
        </w:rPr>
        <w:fldChar w:fldCharType="separate"/>
      </w:r>
      <w:r w:rsidR="00C561CE">
        <w:rPr>
          <w:noProof/>
          <w:szCs w:val="22"/>
          <w:lang w:eastAsia="en-GB"/>
        </w:rPr>
        <w:t>5</w:t>
      </w:r>
      <w:r>
        <w:rPr>
          <w:szCs w:val="22"/>
          <w:lang w:eastAsia="en-GB"/>
        </w:rPr>
        <w:fldChar w:fldCharType="end"/>
      </w:r>
      <w:r>
        <w:t xml:space="preserve"> Centrada</w:t>
      </w:r>
      <w:bookmarkEnd w:id="14"/>
    </w:p>
    <w:p w14:paraId="14FAA2D5" w14:textId="357212DD" w:rsidR="00EA668E" w:rsidRDefault="00EA668E">
      <w:pPr>
        <w:rPr>
          <w:rFonts w:ascii="Garamond" w:hAnsi="Garamond"/>
          <w:szCs w:val="22"/>
          <w:lang w:eastAsia="en-GB"/>
        </w:rPr>
      </w:pPr>
      <w:r>
        <w:rPr>
          <w:szCs w:val="22"/>
          <w:lang w:eastAsia="en-GB"/>
        </w:rPr>
        <w:br w:type="page"/>
      </w:r>
    </w:p>
    <w:p w14:paraId="1D77852D" w14:textId="2B3F0425" w:rsidR="00C26F64" w:rsidRPr="00C203F1" w:rsidRDefault="00C26F64" w:rsidP="00C26F64">
      <w:pPr>
        <w:pStyle w:val="Corpodetexto"/>
        <w:rPr>
          <w:b/>
          <w:bCs/>
          <w:sz w:val="24"/>
          <w:szCs w:val="22"/>
          <w:lang w:eastAsia="en-GB"/>
        </w:rPr>
      </w:pPr>
      <w:r w:rsidRPr="00C203F1">
        <w:rPr>
          <w:b/>
          <w:bCs/>
          <w:sz w:val="24"/>
          <w:szCs w:val="22"/>
          <w:lang w:eastAsia="en-GB"/>
        </w:rPr>
        <w:lastRenderedPageBreak/>
        <w:t>Função em MATLAB</w:t>
      </w:r>
    </w:p>
    <w:p w14:paraId="5727B610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] = Centrada(~,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29806166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Calcula a derivada numérica de primeira ordem utilizando o método das diferenças</w:t>
      </w:r>
    </w:p>
    <w:p w14:paraId="3D255AE0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centradas.</w:t>
      </w:r>
    </w:p>
    <w:p w14:paraId="5D1C0E87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18663201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2399057D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~ - ignorado, pode ser usado para compatibilidade de chamada</w:t>
      </w:r>
    </w:p>
    <w:p w14:paraId="40745DEF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derivada (opcional se y for fornecido)</w:t>
      </w:r>
    </w:p>
    <w:p w14:paraId="4B446547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</w:t>
      </w:r>
    </w:p>
    <w:p w14:paraId="19EE2B43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</w:t>
      </w:r>
    </w:p>
    <w:p w14:paraId="60FE7457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h - passo de incremento no intervalo</w:t>
      </w:r>
    </w:p>
    <w:p w14:paraId="1CC226FE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 (opcional se f for fornecido)</w:t>
      </w:r>
    </w:p>
    <w:p w14:paraId="5F5E9BA3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4B85B35A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633E5631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x - vetor de pontos no intervalo [a, b] com espaçamento h</w:t>
      </w:r>
    </w:p>
    <w:p w14:paraId="697D6F1D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</w:t>
      </w:r>
    </w:p>
    <w:p w14:paraId="0C1C9929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vetor das derivadas de y em cada ponto de x</w:t>
      </w:r>
    </w:p>
    <w:p w14:paraId="402C6368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01EE5863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a:h:b;</w:t>
      </w:r>
    </w:p>
    <w:p w14:paraId="2FC18C02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n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length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(x);</w:t>
      </w:r>
    </w:p>
    <w:p w14:paraId="2F24EB7E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nargin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== 5</w:t>
      </w:r>
    </w:p>
    <w:p w14:paraId="366B052F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y = f(x);</w:t>
      </w:r>
    </w:p>
    <w:p w14:paraId="42B2AFB2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5C0B0E6A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zeros(1,n);</w:t>
      </w:r>
    </w:p>
    <w:p w14:paraId="2F34CEAD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k = 2:n-1</w:t>
      </w:r>
    </w:p>
    <w:p w14:paraId="17E99858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(k) = (y(k+1) - y(k-1)) / (2*h);</w:t>
      </w:r>
    </w:p>
    <w:p w14:paraId="7786251B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704A8566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(1) = (y(2) - y(1)) / h;</w:t>
      </w:r>
    </w:p>
    <w:p w14:paraId="75EC9F59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(n) = (y(n) - y(n-1)) / h;</w:t>
      </w:r>
    </w:p>
    <w:p w14:paraId="11AA1EEF" w14:textId="77777777" w:rsidR="00DE15F7" w:rsidRPr="00C203F1" w:rsidRDefault="00DE15F7" w:rsidP="00DE15F7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1DDA02E1" w14:textId="690785F2" w:rsidR="00E73A96" w:rsidRPr="00C203F1" w:rsidRDefault="00E73A96">
      <w:pPr>
        <w:rPr>
          <w:rFonts w:ascii="Garamond" w:hAnsi="Garamond"/>
          <w:b/>
          <w:bCs/>
          <w:szCs w:val="22"/>
          <w:lang w:eastAsia="en-GB"/>
        </w:rPr>
      </w:pPr>
      <w:r w:rsidRPr="00C203F1">
        <w:rPr>
          <w:b/>
          <w:bCs/>
          <w:szCs w:val="22"/>
          <w:lang w:eastAsia="en-GB"/>
        </w:rPr>
        <w:br w:type="page"/>
      </w:r>
    </w:p>
    <w:p w14:paraId="60AA756C" w14:textId="717760B3" w:rsidR="00C26F64" w:rsidRPr="00C203F1" w:rsidRDefault="00E73A96" w:rsidP="00E73A96">
      <w:pPr>
        <w:pStyle w:val="Ttulo2"/>
        <w:rPr>
          <w:lang w:eastAsia="en-GB"/>
        </w:rPr>
      </w:pPr>
      <w:bookmarkStart w:id="15" w:name="_Toc167982580"/>
      <w:r w:rsidRPr="00C203F1">
        <w:rPr>
          <w:lang w:eastAsia="en-GB"/>
        </w:rPr>
        <w:lastRenderedPageBreak/>
        <w:t>Segunda derivada</w:t>
      </w:r>
      <w:bookmarkEnd w:id="15"/>
    </w:p>
    <w:p w14:paraId="3B3A4797" w14:textId="21CB2F82" w:rsidR="00E73A96" w:rsidRPr="00C203F1" w:rsidRDefault="00E73A96" w:rsidP="00E73A96">
      <w:pPr>
        <w:pStyle w:val="Corpodetexto"/>
        <w:rPr>
          <w:lang w:eastAsia="en-GB"/>
        </w:rPr>
      </w:pPr>
      <w:r w:rsidRPr="00C203F1">
        <w:rPr>
          <w:lang w:eastAsia="en-GB"/>
        </w:rPr>
        <w:t>A segunda derivada de uma função pode ser calculada através da seguinte fórmula:</w:t>
      </w:r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E73A96" w:rsidRPr="00C203F1" w14:paraId="4D1590E1" w14:textId="77777777" w:rsidTr="00664F01">
        <w:trPr>
          <w:trHeight w:val="1020"/>
        </w:trPr>
        <w:tc>
          <w:tcPr>
            <w:tcW w:w="4478" w:type="pct"/>
          </w:tcPr>
          <w:p w14:paraId="79A38FB2" w14:textId="743373B0" w:rsidR="00E73A96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eastAsia="Cambria" w:hAnsi="Cambria Math" w:cs="Times New Roman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eastAsia="Cambria" w:hAnsi="Cambria Math" w:cs="Times New Roman"/>
                  </w:rPr>
                  <m:t>≔</m:t>
                </m:r>
                <m:f>
                  <m:fPr>
                    <m:ctrlPr>
                      <w:rPr>
                        <w:rFonts w:ascii="Cambria Math" w:eastAsia="Cambr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+1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-</m:t>
                    </m:r>
                    <m:r>
                      <w:rPr>
                        <w:rFonts w:ascii="Cambria Math" w:eastAsia="Cambria" w:hAnsi="Cambria Math" w:cs="Times New Roman"/>
                      </w:rPr>
                      <m:t>2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" w:hAnsi="Cambria Math" w:cs="Times New Roman"/>
                      </w:rPr>
                      <m:t>+</m:t>
                    </m:r>
                    <m:r>
                      <w:rPr>
                        <w:rFonts w:ascii="Cambria Math" w:eastAsia="Cambria" w:hAnsi="Cambria Math" w:cs="Times New Roman"/>
                      </w:rPr>
                      <m:t>f</m:t>
                    </m:r>
                    <m:r>
                      <w:rPr>
                        <w:rFonts w:ascii="Cambria Math" w:eastAsia="Cambria" w:hAnsi="Cambria Math" w:cs="Times New Roman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" w:hAnsi="Cambria Math" w:cs="Times New Roman"/>
                          </w:rPr>
                          <m:t>k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eastAsia="Cambria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mbria" w:hAnsi="Cambria Math" w:cs="Times New Roman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" w:hAnsi="Cambria Math" w:cs="Times New Roman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Cambr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22" w:type="pct"/>
          </w:tcPr>
          <w:p w14:paraId="12CC924F" w14:textId="5424BA78" w:rsidR="00E73A96" w:rsidRPr="00C203F1" w:rsidRDefault="00E73A96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6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4E410491" w14:textId="77777777" w:rsidR="007300B3" w:rsidRPr="00C203F1" w:rsidRDefault="007300B3" w:rsidP="007300B3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da função no ponto </w:t>
      </w:r>
      <m:oMath>
        <m:r>
          <w:rPr>
            <w:rFonts w:ascii="Cambria Math" w:eastAsiaTheme="minorEastAsia" w:hAnsi="Cambria Math"/>
            <w:sz w:val="24"/>
            <w:szCs w:val="22"/>
          </w:rPr>
          <m:t>x</m:t>
        </m:r>
      </m:oMath>
      <w:r w:rsidRPr="00C203F1">
        <w:rPr>
          <w:rFonts w:eastAsiaTheme="minorEastAsia"/>
          <w:sz w:val="24"/>
          <w:szCs w:val="22"/>
        </w:rPr>
        <w:t xml:space="preserve"> (ponto que queremos calcular)</w:t>
      </w:r>
    </w:p>
    <w:p w14:paraId="2F58FEED" w14:textId="77777777" w:rsidR="007300B3" w:rsidRPr="00C203F1" w:rsidRDefault="007300B3" w:rsidP="007300B3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ponto anterior</w:t>
      </w:r>
    </w:p>
    <w:p w14:paraId="0438922F" w14:textId="77777777" w:rsidR="007300B3" w:rsidRPr="00C203F1" w:rsidRDefault="007300B3" w:rsidP="007300B3">
      <w:pPr>
        <w:pStyle w:val="Corpodetexto"/>
        <w:numPr>
          <w:ilvl w:val="0"/>
          <w:numId w:val="45"/>
        </w:numPr>
        <w:rPr>
          <w:rFonts w:eastAsiaTheme="minorEastAsia"/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2"/>
                  </w:rPr>
                  <m:t>k+1</m:t>
                </m:r>
              </m:sub>
            </m:sSub>
          </m:e>
        </m:d>
        <m:r>
          <w:rPr>
            <w:rFonts w:ascii="Cambria Math" w:hAnsi="Cambria Math"/>
            <w:sz w:val="24"/>
            <w:szCs w:val="22"/>
          </w:rPr>
          <m:t>→</m:t>
        </m:r>
      </m:oMath>
      <w:r w:rsidRPr="00C203F1">
        <w:rPr>
          <w:rFonts w:eastAsiaTheme="minorEastAsia"/>
          <w:sz w:val="24"/>
          <w:szCs w:val="22"/>
        </w:rPr>
        <w:t xml:space="preserve"> Valor no próximo ponto</w:t>
      </w:r>
    </w:p>
    <w:p w14:paraId="094CBE83" w14:textId="77777777" w:rsidR="007300B3" w:rsidRPr="00C203F1" w:rsidRDefault="007300B3" w:rsidP="007300B3">
      <w:pPr>
        <w:pStyle w:val="Corpodetexto"/>
        <w:numPr>
          <w:ilvl w:val="0"/>
          <w:numId w:val="45"/>
        </w:numPr>
        <w:rPr>
          <w:sz w:val="24"/>
          <w:szCs w:val="22"/>
        </w:rPr>
      </w:pPr>
      <m:oMath>
        <m:r>
          <w:rPr>
            <w:rFonts w:ascii="Cambria Math" w:hAnsi="Cambria Math"/>
            <w:sz w:val="24"/>
            <w:szCs w:val="22"/>
          </w:rPr>
          <m:t>h→</m:t>
        </m:r>
      </m:oMath>
      <w:r w:rsidRPr="00C203F1">
        <w:rPr>
          <w:rFonts w:eastAsiaTheme="minorEastAsia"/>
          <w:sz w:val="24"/>
          <w:szCs w:val="22"/>
        </w:rPr>
        <w:t xml:space="preserve"> Intervalo entre cada ponto</w:t>
      </w:r>
    </w:p>
    <w:p w14:paraId="2C399DE3" w14:textId="77777777" w:rsidR="00605DDD" w:rsidRDefault="00EA668E" w:rsidP="00605DDD">
      <w:pPr>
        <w:keepNext/>
        <w:jc w:val="center"/>
      </w:pPr>
      <w:r>
        <w:rPr>
          <w:noProof/>
        </w:rPr>
        <w:drawing>
          <wp:inline distT="0" distB="0" distL="0" distR="0" wp14:anchorId="358B986E" wp14:editId="7970955A">
            <wp:extent cx="5038783" cy="3212741"/>
            <wp:effectExtent l="0" t="0" r="0" b="6985"/>
            <wp:docPr id="1485840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010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1154" cy="322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E941" w14:textId="39E46D47" w:rsidR="00605DDD" w:rsidRDefault="00605DDD" w:rsidP="00605DDD">
      <w:pPr>
        <w:pStyle w:val="Legenda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16" w:name="_Toc167962434"/>
      <w:r w:rsidR="00C561CE"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C561CE">
        <w:rPr>
          <w:noProof/>
        </w:rPr>
        <w:t>6</w:t>
      </w:r>
      <w:r>
        <w:fldChar w:fldCharType="end"/>
      </w:r>
      <w:r>
        <w:t xml:space="preserve"> 2ª derivada</w:t>
      </w:r>
      <w:bookmarkEnd w:id="16"/>
    </w:p>
    <w:p w14:paraId="5C8A92A6" w14:textId="52C00982" w:rsidR="008C446E" w:rsidRPr="00C203F1" w:rsidRDefault="008C446E" w:rsidP="00EA668E">
      <w:pPr>
        <w:jc w:val="center"/>
        <w:rPr>
          <w:rFonts w:ascii="Garamond" w:hAnsi="Garamond"/>
          <w:szCs w:val="22"/>
          <w:lang w:eastAsia="en-GB"/>
        </w:rPr>
      </w:pPr>
      <w:r w:rsidRPr="00C203F1">
        <w:rPr>
          <w:szCs w:val="22"/>
          <w:lang w:eastAsia="en-GB"/>
        </w:rPr>
        <w:br w:type="page"/>
      </w:r>
    </w:p>
    <w:p w14:paraId="5390F545" w14:textId="619DBAC1" w:rsidR="008C446E" w:rsidRPr="00C203F1" w:rsidRDefault="008C446E" w:rsidP="00E73A96">
      <w:pPr>
        <w:pStyle w:val="Corpodetexto"/>
        <w:rPr>
          <w:b/>
          <w:bCs/>
          <w:sz w:val="24"/>
          <w:szCs w:val="22"/>
          <w:lang w:eastAsia="en-GB"/>
        </w:rPr>
      </w:pPr>
      <w:r w:rsidRPr="00C203F1">
        <w:rPr>
          <w:b/>
          <w:bCs/>
          <w:sz w:val="24"/>
          <w:szCs w:val="22"/>
          <w:lang w:eastAsia="en-GB"/>
        </w:rPr>
        <w:lastRenderedPageBreak/>
        <w:t>Função em MATLAB</w:t>
      </w:r>
    </w:p>
    <w:p w14:paraId="2230FECA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]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SDerivada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4CAB3E1C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[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x,y,dydx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]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SDerivada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f,a,b,h,y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</w:t>
      </w:r>
    </w:p>
    <w:p w14:paraId="607A90E3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%SDERIVADA Calcula a segunda derivada numérica de uma função.</w:t>
      </w:r>
    </w:p>
    <w:p w14:paraId="591530B3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Esta função calcula a segunda derivada de uma função utilizando o método das</w:t>
      </w:r>
    </w:p>
    <w:p w14:paraId="1CFA33DF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diferenças centradas para os pontos internos e diferenças regressivas ou progressivas</w:t>
      </w:r>
    </w:p>
    <w:p w14:paraId="45A4BA9E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para os pontos das extremidades.</w:t>
      </w:r>
    </w:p>
    <w:p w14:paraId="5B98199C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751B6A2F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37C57839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derivada (opcional se y for fornecido)</w:t>
      </w:r>
    </w:p>
    <w:p w14:paraId="2DA1F2F5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</w:t>
      </w:r>
    </w:p>
    <w:p w14:paraId="38F26916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</w:t>
      </w:r>
    </w:p>
    <w:p w14:paraId="46B640CA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h - passo de incremento no intervalo</w:t>
      </w:r>
    </w:p>
    <w:p w14:paraId="58E07061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 (opcional se f for fornecido)</w:t>
      </w:r>
    </w:p>
    <w:p w14:paraId="354421C4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11D01E98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78325E25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x - vetor de pontos no intervalo [a, b] com espaçamento h</w:t>
      </w:r>
    </w:p>
    <w:p w14:paraId="3F52A2BC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y - valores da função f nos pontos de x</w:t>
      </w:r>
    </w:p>
    <w:p w14:paraId="6039D259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vetor das segundas derivadas de y em cada ponto de x</w:t>
      </w:r>
    </w:p>
    <w:p w14:paraId="2547882F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44404379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a:h:b;</w:t>
      </w:r>
    </w:p>
    <w:p w14:paraId="70694EF9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n =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length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(x);</w:t>
      </w:r>
    </w:p>
    <w:p w14:paraId="13079461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nargin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== 4</w:t>
      </w:r>
    </w:p>
    <w:p w14:paraId="24D412B3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y = f(x);</w:t>
      </w:r>
    </w:p>
    <w:p w14:paraId="76DE1F1C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425C7D51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zeros(1,n);</w:t>
      </w:r>
    </w:p>
    <w:p w14:paraId="714067E9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67AE25DB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k = 2:n-1</w:t>
      </w:r>
    </w:p>
    <w:p w14:paraId="1EEF3F64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(k) = (y(k+1) - 2*y(k) + y(k-1)) / (h^2);</w:t>
      </w:r>
    </w:p>
    <w:p w14:paraId="5B5FAA54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001651E7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7D20694A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temp1 = (-3*y(1) + 4*y(2) - y(3)) / (2*h);</w:t>
      </w:r>
    </w:p>
    <w:p w14:paraId="5F744287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temp2 = (-3*y(2) + 4*y(3) - y(4)) / (2*h);</w:t>
      </w:r>
    </w:p>
    <w:p w14:paraId="0A291E9F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temp3 = (-3*y(3) + 4*y(4) - y(5)) / (2*h);</w:t>
      </w:r>
    </w:p>
    <w:p w14:paraId="66886A9D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dydx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(1) = (-3*temp1 + 4*temp2 - temp3) / (h*2); </w:t>
      </w:r>
    </w:p>
    <w:p w14:paraId="1A6EF35C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5E070EB1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tempn1 = (y(n-3) - 4*y(n-2) + 3*y(n-1)) / (2*h);</w:t>
      </w:r>
    </w:p>
    <w:p w14:paraId="4FCB9695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tempn2 = (y(n-4) - 4*y(n-3) + 3*y(n-2)) / (2*h);</w:t>
      </w:r>
    </w:p>
    <w:p w14:paraId="505CBCC0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tempn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(y(n-2) - 4*y(n-1) + 3*y(n)) / (2*h);</w:t>
      </w:r>
    </w:p>
    <w:p w14:paraId="10C1FDCD" w14:textId="17B029FB" w:rsidR="008C446E" w:rsidRPr="00C203F1" w:rsidRDefault="008C446E" w:rsidP="008C446E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deed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(n) = (tempn2 - 4*tempn1 + 3*</w:t>
      </w:r>
      <w:proofErr w:type="spellStart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tempn</w:t>
      </w:r>
      <w:proofErr w:type="spellEnd"/>
      <w:r w:rsidRPr="00C203F1">
        <w:rPr>
          <w:rFonts w:ascii="Consolas" w:eastAsia="Times New Roman" w:hAnsi="Consolas" w:cs="Times New Roman"/>
          <w:sz w:val="22"/>
          <w:szCs w:val="22"/>
          <w:lang w:eastAsia="en-GB"/>
        </w:rPr>
        <w:t>) / (2*h);</w:t>
      </w:r>
    </w:p>
    <w:p w14:paraId="7D325219" w14:textId="77777777" w:rsidR="008C446E" w:rsidRPr="00C203F1" w:rsidRDefault="008C446E" w:rsidP="008C446E">
      <w:pPr>
        <w:spacing w:after="0"/>
        <w:rPr>
          <w:rFonts w:ascii="Consolas" w:eastAsia="Times New Roman" w:hAnsi="Consolas" w:cs="Times New Roman"/>
          <w:lang w:eastAsia="en-GB"/>
        </w:rPr>
      </w:pPr>
      <w:proofErr w:type="spellStart"/>
      <w:r w:rsidRPr="00C203F1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0E8484DE" w14:textId="682160BA" w:rsidR="000D7515" w:rsidRPr="00C203F1" w:rsidRDefault="000D7515">
      <w:pPr>
        <w:rPr>
          <w:rFonts w:ascii="Consolas" w:eastAsia="Times New Roman" w:hAnsi="Consolas" w:cs="Times New Roman"/>
          <w:lang w:eastAsia="en-GB"/>
        </w:rPr>
      </w:pPr>
      <w:r w:rsidRPr="00C203F1">
        <w:rPr>
          <w:rFonts w:ascii="Consolas" w:eastAsia="Times New Roman" w:hAnsi="Consolas" w:cs="Times New Roman"/>
          <w:lang w:eastAsia="en-GB"/>
        </w:rPr>
        <w:br w:type="page"/>
      </w:r>
    </w:p>
    <w:p w14:paraId="6388AA0B" w14:textId="475A6C8D" w:rsidR="008C446E" w:rsidRPr="00C203F1" w:rsidRDefault="000D7515" w:rsidP="000D7515">
      <w:pPr>
        <w:pStyle w:val="Ttulo1"/>
        <w:rPr>
          <w:rFonts w:eastAsia="Times New Roman"/>
          <w:lang w:eastAsia="en-GB"/>
        </w:rPr>
      </w:pPr>
      <w:bookmarkStart w:id="17" w:name="_Toc167982581"/>
      <w:r w:rsidRPr="00C203F1">
        <w:rPr>
          <w:rFonts w:eastAsia="Times New Roman"/>
          <w:lang w:eastAsia="en-GB"/>
        </w:rPr>
        <w:lastRenderedPageBreak/>
        <w:t>Integração numérica</w:t>
      </w:r>
      <w:bookmarkEnd w:id="17"/>
    </w:p>
    <w:p w14:paraId="339354DC" w14:textId="0A5ABF50" w:rsidR="000D7515" w:rsidRPr="00C203F1" w:rsidRDefault="000D7515" w:rsidP="000D7515">
      <w:pPr>
        <w:pStyle w:val="Corpodetexto"/>
        <w:rPr>
          <w:lang w:eastAsia="en-GB"/>
        </w:rPr>
      </w:pPr>
      <w:r w:rsidRPr="00C203F1">
        <w:rPr>
          <w:lang w:eastAsia="en-GB"/>
        </w:rPr>
        <w:t>A integração numérica é uma técnica utilizada para calcular o valor aproximado de integrais definidas, especialmente quando a integração analítica é difícil ou impossível de ser realizada. Existem vários métodos de integração numérica, cada um com as suas vantagens e desvantagens, dependendo da função a ser integrada e da precisão requerida. Aqui estão alguns dos métodos mais comuns:</w:t>
      </w:r>
    </w:p>
    <w:p w14:paraId="6540B4D0" w14:textId="4A3086F8" w:rsidR="000D7515" w:rsidRPr="00C203F1" w:rsidRDefault="000D7515" w:rsidP="000D7515">
      <w:pPr>
        <w:pStyle w:val="Ttulo2"/>
        <w:rPr>
          <w:lang w:eastAsia="en-GB"/>
        </w:rPr>
      </w:pPr>
      <w:bookmarkStart w:id="18" w:name="_Toc167982582"/>
      <w:r w:rsidRPr="00C203F1">
        <w:rPr>
          <w:lang w:eastAsia="en-GB"/>
        </w:rPr>
        <w:t>Regra do Trapézio</w:t>
      </w:r>
      <w:bookmarkEnd w:id="18"/>
    </w:p>
    <w:p w14:paraId="75C69024" w14:textId="5463F56F" w:rsidR="000D7515" w:rsidRPr="00C203F1" w:rsidRDefault="000D7515" w:rsidP="000D7515">
      <w:pPr>
        <w:pStyle w:val="Corpodetexto"/>
        <w:rPr>
          <w:lang w:eastAsia="en-GB"/>
        </w:rPr>
      </w:pPr>
      <w:r w:rsidRPr="00C203F1">
        <w:rPr>
          <w:lang w:eastAsia="en-GB"/>
        </w:rPr>
        <w:t>A regra do trapézio é um método numérico utilizado para aproximar o valor de integrais definidas. É especialmente útil quando a integral de uma função não pode ser resolvida analiticamente ou quando se trabalha com dados empíricos. Este método envolve a decomposição da área sob a curva numa série de trapézios, cuja área é mais fácil de calcular.</w:t>
      </w:r>
    </w:p>
    <w:p w14:paraId="2F201F56" w14:textId="20496157" w:rsidR="000D7515" w:rsidRPr="00C203F1" w:rsidRDefault="000D7515" w:rsidP="000D7515">
      <w:pPr>
        <w:pStyle w:val="Corpodetexto"/>
        <w:rPr>
          <w:lang w:eastAsia="en-GB"/>
        </w:rPr>
      </w:pPr>
      <w:r w:rsidRPr="00C203F1">
        <w:rPr>
          <w:lang w:eastAsia="en-GB"/>
        </w:rPr>
        <w:t>Fórmula:</w:t>
      </w:r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0D7515" w:rsidRPr="00C203F1" w14:paraId="1D556507" w14:textId="77777777" w:rsidTr="00664F01">
        <w:trPr>
          <w:trHeight w:val="1020"/>
        </w:trPr>
        <w:tc>
          <w:tcPr>
            <w:tcW w:w="4478" w:type="pct"/>
          </w:tcPr>
          <w:p w14:paraId="5012A15A" w14:textId="0F4C67A6" w:rsidR="000D7515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[f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+2f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+…+2f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522" w:type="pct"/>
          </w:tcPr>
          <w:p w14:paraId="75C4E36B" w14:textId="7B081B93" w:rsidR="000D7515" w:rsidRPr="00C203F1" w:rsidRDefault="000D7515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3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1</w:t>
            </w:r>
            <w:r w:rsidRPr="00C203F1">
              <w:fldChar w:fldCharType="end"/>
            </w:r>
            <w:r w:rsidRPr="00C203F1">
              <w:t>)</w:t>
            </w:r>
          </w:p>
        </w:tc>
      </w:tr>
      <w:tr w:rsidR="000D7515" w:rsidRPr="00C203F1" w14:paraId="7F0728B5" w14:textId="77777777" w:rsidTr="00664F01">
        <w:trPr>
          <w:trHeight w:val="1020"/>
        </w:trPr>
        <w:tc>
          <w:tcPr>
            <w:tcW w:w="4478" w:type="pct"/>
          </w:tcPr>
          <w:p w14:paraId="34EDC27E" w14:textId="779417DA" w:rsidR="000D7515" w:rsidRPr="00C203F1" w:rsidRDefault="000D7515" w:rsidP="000D7515">
            <w:pPr>
              <w:pStyle w:val="Corpodetexto"/>
              <w:jc w:val="center"/>
              <w:rPr>
                <w:rFonts w:eastAsia="Cambria" w:cs="Times New Roman"/>
              </w:rPr>
            </w:pPr>
            <w:r w:rsidRPr="00C203F1">
              <w:rPr>
                <w:rFonts w:asciiTheme="minorHAnsi" w:eastAsiaTheme="minorEastAsia" w:hAnsiTheme="minorHAnsi"/>
              </w:rPr>
              <w:t xml:space="preserve">Erro: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x∈[a,b]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(x)</m:t>
                  </m:r>
                </m:e>
              </m:d>
            </m:oMath>
          </w:p>
        </w:tc>
        <w:tc>
          <w:tcPr>
            <w:tcW w:w="522" w:type="pct"/>
          </w:tcPr>
          <w:p w14:paraId="204B2CEC" w14:textId="037C91FE" w:rsidR="000D7515" w:rsidRPr="00C203F1" w:rsidRDefault="000D7515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3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2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783ABFA5" w14:textId="77777777" w:rsidR="00457BFD" w:rsidRPr="00C203F1" w:rsidRDefault="00457BFD" w:rsidP="00CA28A6">
      <w:pPr>
        <w:pStyle w:val="Corpodetexto"/>
      </w:pPr>
      <w:r w:rsidRPr="00C203F1">
        <w:t>Passos de Aplicação:</w:t>
      </w:r>
    </w:p>
    <w:p w14:paraId="00D70911" w14:textId="11A656EF" w:rsidR="00457BFD" w:rsidRPr="00C203F1" w:rsidRDefault="00457BFD" w:rsidP="00CA28A6">
      <w:pPr>
        <w:pStyle w:val="Corpodetexto"/>
        <w:numPr>
          <w:ilvl w:val="0"/>
          <w:numId w:val="49"/>
        </w:numPr>
      </w:pPr>
      <w:r w:rsidRPr="00C203F1">
        <w:t xml:space="preserve">Dividir o intervalo: Dividir o intervalo </w:t>
      </w:r>
      <m:oMath>
        <m:r>
          <m:rPr>
            <m:nor/>
          </m:rPr>
          <w:rPr>
            <w:rFonts w:ascii="Cambria Math" w:hAnsi="Cambria Math"/>
          </w:rPr>
          <m:t>[</m:t>
        </m:r>
        <w:proofErr w:type="spellStart"/>
        <m:r>
          <m:rPr>
            <m:nor/>
          </m:rPr>
          <w:rPr>
            <w:rFonts w:ascii="Cambria Math" w:hAnsi="Cambria Math"/>
          </w:rPr>
          <m:t>a,b</m:t>
        </m:r>
        <w:proofErr w:type="spellEnd"/>
        <m:r>
          <m:rPr>
            <m:nor/>
          </m:rPr>
          <w:rPr>
            <w:rFonts w:ascii="Cambria Math" w:hAnsi="Cambria Math"/>
          </w:rPr>
          <m:t>]</m:t>
        </m:r>
      </m:oMath>
      <w:r w:rsidRPr="00C203F1">
        <w:rPr>
          <w:rFonts w:eastAsiaTheme="minorEastAsia"/>
        </w:rPr>
        <w:t xml:space="preserve"> em n </w:t>
      </w:r>
      <w:proofErr w:type="spellStart"/>
      <w:r w:rsidRPr="00C203F1">
        <w:rPr>
          <w:rFonts w:eastAsiaTheme="minorEastAsia"/>
        </w:rPr>
        <w:t>subintervalos</w:t>
      </w:r>
      <w:proofErr w:type="spellEnd"/>
      <w:r w:rsidRPr="00C203F1">
        <w:rPr>
          <w:rFonts w:eastAsiaTheme="minorEastAsia"/>
        </w:rPr>
        <w:t xml:space="preserve"> de igual largura;</w:t>
      </w:r>
    </w:p>
    <w:p w14:paraId="548388D9" w14:textId="77777777" w:rsidR="00457BFD" w:rsidRPr="00C203F1" w:rsidRDefault="00457BFD" w:rsidP="00CA28A6">
      <w:pPr>
        <w:pStyle w:val="Corpodetexto"/>
        <w:numPr>
          <w:ilvl w:val="0"/>
          <w:numId w:val="49"/>
        </w:numPr>
      </w:pPr>
      <w:r w:rsidRPr="00C203F1">
        <w:t xml:space="preserve">Calcular os pontos de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Pr="00C203F1">
        <w:rPr>
          <w:rFonts w:eastAsiaTheme="minorEastAsia"/>
        </w:rPr>
        <w:t>;</w:t>
      </w:r>
    </w:p>
    <w:p w14:paraId="5525C519" w14:textId="77777777" w:rsidR="00457BFD" w:rsidRPr="00C203F1" w:rsidRDefault="00457BFD" w:rsidP="00CA28A6">
      <w:pPr>
        <w:pStyle w:val="Corpodetexto"/>
        <w:numPr>
          <w:ilvl w:val="0"/>
          <w:numId w:val="49"/>
        </w:numPr>
      </w:pPr>
      <w:r w:rsidRPr="00C203F1">
        <w:rPr>
          <w:rFonts w:eastAsiaTheme="minorEastAsia"/>
        </w:rPr>
        <w:t xml:space="preserve">Avaliar a Função: Calcular os valores da função f nesses pontos </w:t>
      </w:r>
      <m:oMath>
        <m:r>
          <m:rPr>
            <m:sty m:val="bi"/>
          </m:rPr>
          <w:rPr>
            <w:rFonts w:ascii="Cambria Math" w:eastAsiaTheme="minorEastAsia" w:hAnsi="Cambria Math"/>
          </w:rPr>
          <m:t>f(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), 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f(x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), …, f(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25073457" w14:textId="77777777" w:rsidR="00457BFD" w:rsidRPr="00C203F1" w:rsidRDefault="00457BFD" w:rsidP="00CA28A6">
      <w:pPr>
        <w:pStyle w:val="Corpodetexto"/>
        <w:numPr>
          <w:ilvl w:val="0"/>
          <w:numId w:val="49"/>
        </w:numPr>
      </w:pPr>
      <w:r w:rsidRPr="00C203F1">
        <w:rPr>
          <w:rFonts w:eastAsiaTheme="minorEastAsia"/>
        </w:rPr>
        <w:t>Aplicar a fórmula: Substituir os valores na fórmula da regra do trapézio para obter a aproximação do integral.</w:t>
      </w:r>
    </w:p>
    <w:p w14:paraId="536A4539" w14:textId="77777777" w:rsidR="00605DDD" w:rsidRDefault="00EA668E" w:rsidP="00605DDD">
      <w:pPr>
        <w:pStyle w:val="Corpodetexto"/>
        <w:keepNext/>
        <w:jc w:val="center"/>
      </w:pPr>
      <w:r>
        <w:rPr>
          <w:noProof/>
        </w:rPr>
        <w:lastRenderedPageBreak/>
        <w:drawing>
          <wp:inline distT="0" distB="0" distL="0" distR="0" wp14:anchorId="004174D1" wp14:editId="36C21C0D">
            <wp:extent cx="4932218" cy="3144794"/>
            <wp:effectExtent l="0" t="0" r="1905" b="0"/>
            <wp:docPr id="704837138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37138" name="Picture 1" descr="A computer screen shot of a graph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9028" cy="314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8674" w14:textId="0FBB148D" w:rsidR="000D7515" w:rsidRPr="00605DDD" w:rsidRDefault="00605DDD" w:rsidP="00605DDD">
      <w:pPr>
        <w:pStyle w:val="Legenda"/>
        <w:rPr>
          <w:lang w:eastAsia="en-GB"/>
        </w:rPr>
      </w:pPr>
      <w:r>
        <w:rPr>
          <w:lang w:eastAsia="en-GB"/>
        </w:rPr>
        <w:fldChar w:fldCharType="begin"/>
      </w:r>
      <w:r>
        <w:rPr>
          <w:lang w:eastAsia="en-GB"/>
        </w:rPr>
        <w:instrText xml:space="preserve"> STYLEREF 1 \s </w:instrText>
      </w:r>
      <w:r>
        <w:rPr>
          <w:lang w:eastAsia="en-GB"/>
        </w:rPr>
        <w:fldChar w:fldCharType="separate"/>
      </w:r>
      <w:bookmarkStart w:id="19" w:name="_Toc167962435"/>
      <w:r w:rsidR="00C561CE">
        <w:rPr>
          <w:noProof/>
          <w:lang w:eastAsia="en-GB"/>
        </w:rPr>
        <w:t>3</w:t>
      </w:r>
      <w:r>
        <w:rPr>
          <w:lang w:eastAsia="en-GB"/>
        </w:rPr>
        <w:fldChar w:fldCharType="end"/>
      </w:r>
      <w:r>
        <w:rPr>
          <w:lang w:eastAsia="en-GB"/>
        </w:rPr>
        <w:t>.</w:t>
      </w:r>
      <w:r>
        <w:rPr>
          <w:lang w:eastAsia="en-GB"/>
        </w:rPr>
        <w:fldChar w:fldCharType="begin"/>
      </w:r>
      <w:r>
        <w:rPr>
          <w:lang w:eastAsia="en-GB"/>
        </w:rPr>
        <w:instrText xml:space="preserve"> SEQ Figura \* ARABIC \s 1 </w:instrText>
      </w:r>
      <w:r>
        <w:rPr>
          <w:lang w:eastAsia="en-GB"/>
        </w:rPr>
        <w:fldChar w:fldCharType="separate"/>
      </w:r>
      <w:r w:rsidR="00C561CE">
        <w:rPr>
          <w:noProof/>
          <w:lang w:eastAsia="en-GB"/>
        </w:rPr>
        <w:t>1</w:t>
      </w:r>
      <w:r>
        <w:rPr>
          <w:lang w:eastAsia="en-GB"/>
        </w:rPr>
        <w:fldChar w:fldCharType="end"/>
      </w:r>
      <w:r w:rsidRPr="00605DDD">
        <w:t xml:space="preserve"> Regra dos Trapézios</w:t>
      </w:r>
      <w:bookmarkEnd w:id="19"/>
    </w:p>
    <w:p w14:paraId="43ACAE6D" w14:textId="4AF580C5" w:rsidR="000D7515" w:rsidRPr="00C203F1" w:rsidRDefault="000D7515">
      <w:pPr>
        <w:rPr>
          <w:rFonts w:ascii="Garamond" w:hAnsi="Garamond"/>
          <w:b/>
          <w:bCs/>
          <w:sz w:val="28"/>
          <w:lang w:eastAsia="en-GB"/>
        </w:rPr>
      </w:pPr>
    </w:p>
    <w:p w14:paraId="2AC30887" w14:textId="70E9C925" w:rsidR="000D7515" w:rsidRPr="00C203F1" w:rsidRDefault="000D7515" w:rsidP="000D7515">
      <w:pPr>
        <w:pStyle w:val="Corpodetexto"/>
        <w:rPr>
          <w:b/>
          <w:bCs/>
          <w:lang w:eastAsia="en-GB"/>
        </w:rPr>
      </w:pPr>
      <w:r w:rsidRPr="00C203F1">
        <w:rPr>
          <w:b/>
          <w:bCs/>
          <w:lang w:eastAsia="en-GB"/>
        </w:rPr>
        <w:t>Função em MATLAB</w:t>
      </w:r>
    </w:p>
    <w:p w14:paraId="1ABA51E4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0D7515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0D7515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T = </w:t>
      </w:r>
      <w:proofErr w:type="spellStart"/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>RegraTrapezios</w:t>
      </w:r>
      <w:proofErr w:type="spellEnd"/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>(f, a, b, n)</w:t>
      </w:r>
    </w:p>
    <w:p w14:paraId="78E448D4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%REGRA_TRAPEZIOS Calcula a integral definida de uma função usando a regra dos trapézios.</w:t>
      </w:r>
    </w:p>
    <w:p w14:paraId="68CAE546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Esta função calcula a integral de uma função f no intervalo [a, b]</w:t>
      </w:r>
    </w:p>
    <w:p w14:paraId="4ACA9CCC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utilizando a regra dos trapézios com n </w:t>
      </w:r>
      <w:proofErr w:type="spellStart"/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subintervalos</w:t>
      </w:r>
      <w:proofErr w:type="spellEnd"/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.</w:t>
      </w:r>
    </w:p>
    <w:p w14:paraId="59EE2D4D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214CD218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1B24A482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integrada</w:t>
      </w:r>
    </w:p>
    <w:p w14:paraId="67C7D522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 de integração</w:t>
      </w:r>
    </w:p>
    <w:p w14:paraId="7848653F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 de integração</w:t>
      </w:r>
    </w:p>
    <w:p w14:paraId="0C61114F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n - número de </w:t>
      </w:r>
      <w:proofErr w:type="spellStart"/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subintervalos</w:t>
      </w:r>
      <w:proofErr w:type="spellEnd"/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para a regra dos trapézios</w:t>
      </w:r>
    </w:p>
    <w:p w14:paraId="02E1BB13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28D2844C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2F2A1A86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T - valor aproximado da integral de f no intervalo [a, b]</w:t>
      </w:r>
    </w:p>
    <w:p w14:paraId="7D485906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5B8C2CEB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h = (</w:t>
      </w:r>
      <w:proofErr w:type="spellStart"/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>b-a</w:t>
      </w:r>
      <w:proofErr w:type="spellEnd"/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)/n;  </w:t>
      </w:r>
    </w:p>
    <w:p w14:paraId="2BA42962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a;        </w:t>
      </w:r>
    </w:p>
    <w:p w14:paraId="53D471A9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s = 0;        </w:t>
      </w:r>
    </w:p>
    <w:p w14:paraId="1819512A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1E4B79E6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0D7515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>i = 1:n-1</w:t>
      </w:r>
    </w:p>
    <w:p w14:paraId="50902487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x = x + h;</w:t>
      </w:r>
    </w:p>
    <w:p w14:paraId="44D61CD2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s = s + f(x);</w:t>
      </w:r>
    </w:p>
    <w:p w14:paraId="651C6C98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0D7515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  <w:r w:rsidRPr="000D7515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</w:p>
    <w:p w14:paraId="0E7EE7ED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3594275F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0D7515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T = h/2 * (f(a) + 2*s + f(b));</w:t>
      </w:r>
    </w:p>
    <w:p w14:paraId="0FB72ACD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0D7515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00F1B24C" w14:textId="77777777" w:rsidR="000D7515" w:rsidRPr="000D7515" w:rsidRDefault="000D7515" w:rsidP="000D7515">
      <w:pPr>
        <w:spacing w:after="0"/>
        <w:rPr>
          <w:rFonts w:ascii="Consolas" w:eastAsia="Times New Roman" w:hAnsi="Consolas" w:cs="Times New Roman"/>
          <w:lang w:eastAsia="en-GB"/>
        </w:rPr>
      </w:pPr>
    </w:p>
    <w:p w14:paraId="17520A2F" w14:textId="084D0E50" w:rsidR="00FE46E5" w:rsidRPr="00C203F1" w:rsidRDefault="00457BFD" w:rsidP="00457BFD">
      <w:pPr>
        <w:pStyle w:val="Ttulo2"/>
      </w:pPr>
      <w:bookmarkStart w:id="20" w:name="_Toc167982583"/>
      <w:r w:rsidRPr="00C203F1">
        <w:t>Regra de Simpson</w:t>
      </w:r>
      <w:bookmarkEnd w:id="20"/>
    </w:p>
    <w:p w14:paraId="74D0932B" w14:textId="637C77B2" w:rsidR="00457BFD" w:rsidRPr="00C203F1" w:rsidRDefault="00CA28A6" w:rsidP="00457BFD">
      <w:pPr>
        <w:pStyle w:val="Corpodetexto"/>
      </w:pPr>
      <w:r w:rsidRPr="00C203F1">
        <w:t>A regra de Simpson é um método numérico de integração muito usado para obter aproximações precisas de integrais definidas.</w:t>
      </w:r>
    </w:p>
    <w:p w14:paraId="573DC98B" w14:textId="4DC60DC8" w:rsidR="00CA28A6" w:rsidRPr="00C203F1" w:rsidRDefault="00CA28A6" w:rsidP="00457BFD">
      <w:pPr>
        <w:pStyle w:val="Corpodetexto"/>
      </w:pPr>
      <w:r w:rsidRPr="00C203F1">
        <w:t>Fórmula:</w:t>
      </w:r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4"/>
        <w:gridCol w:w="942"/>
      </w:tblGrid>
      <w:tr w:rsidR="00CA28A6" w:rsidRPr="00C203F1" w14:paraId="29EC5A86" w14:textId="77777777" w:rsidTr="00664F01">
        <w:trPr>
          <w:trHeight w:val="1020"/>
        </w:trPr>
        <w:tc>
          <w:tcPr>
            <w:tcW w:w="4478" w:type="pct"/>
          </w:tcPr>
          <w:p w14:paraId="174DC960" w14:textId="2BE3CE02" w:rsidR="00CA28A6" w:rsidRPr="00C203F1" w:rsidRDefault="00F40D3E" w:rsidP="00664F01">
            <w:pPr>
              <w:pStyle w:val="Corpodetexto"/>
              <w:rPr>
                <w:rFonts w:eastAsia="Cambria" w:cs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f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2"/>
                  </w:rPr>
                  <m:t>[f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+4f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+2f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+…+2f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n-2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+4f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+f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2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2"/>
                  </w:rPr>
                  <m:t>]</m:t>
                </m:r>
              </m:oMath>
            </m:oMathPara>
          </w:p>
        </w:tc>
        <w:tc>
          <w:tcPr>
            <w:tcW w:w="522" w:type="pct"/>
          </w:tcPr>
          <w:p w14:paraId="1E331D00" w14:textId="686534EE" w:rsidR="00CA28A6" w:rsidRPr="00C203F1" w:rsidRDefault="00CA28A6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3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3</w:t>
            </w:r>
            <w:r w:rsidRPr="00C203F1">
              <w:fldChar w:fldCharType="end"/>
            </w:r>
            <w:r w:rsidRPr="00C203F1">
              <w:t>)</w:t>
            </w:r>
          </w:p>
        </w:tc>
      </w:tr>
      <w:tr w:rsidR="00CA28A6" w:rsidRPr="00C203F1" w14:paraId="22464AB1" w14:textId="77777777" w:rsidTr="00664F01">
        <w:trPr>
          <w:trHeight w:val="1020"/>
        </w:trPr>
        <w:tc>
          <w:tcPr>
            <w:tcW w:w="4478" w:type="pct"/>
          </w:tcPr>
          <w:p w14:paraId="45966CE0" w14:textId="11FC5025" w:rsidR="00CA28A6" w:rsidRPr="00C203F1" w:rsidRDefault="00CA28A6" w:rsidP="00CA28A6">
            <w:pPr>
              <w:pStyle w:val="Corpodetexto"/>
              <w:jc w:val="center"/>
              <w:rPr>
                <w:rFonts w:eastAsia="Cambria" w:cs="Times New Roman"/>
              </w:rPr>
            </w:pPr>
            <w:r w:rsidRPr="00C203F1">
              <w:rPr>
                <w:rFonts w:asciiTheme="minorHAnsi" w:hAnsiTheme="minorHAnsi"/>
                <w:sz w:val="24"/>
              </w:rPr>
              <w:t xml:space="preserve">Erro: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</w:rPr>
                    <m:t>180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</w:rPr>
                    <m:t>x∈[a,b]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(x)</m:t>
                  </m:r>
                </m:e>
              </m:d>
            </m:oMath>
          </w:p>
        </w:tc>
        <w:tc>
          <w:tcPr>
            <w:tcW w:w="522" w:type="pct"/>
          </w:tcPr>
          <w:p w14:paraId="36DB9DEC" w14:textId="389C0433" w:rsidR="00CA28A6" w:rsidRPr="00C203F1" w:rsidRDefault="00CA28A6" w:rsidP="00664F01">
            <w:pPr>
              <w:pStyle w:val="Legenda"/>
              <w:jc w:val="right"/>
            </w:pPr>
            <w:r w:rsidRPr="00C203F1">
              <w:t>(</w:t>
            </w:r>
            <w:r w:rsidRPr="00C203F1">
              <w:fldChar w:fldCharType="begin"/>
            </w:r>
            <w:r w:rsidRPr="00C203F1">
              <w:instrText xml:space="preserve"> STYLEREF 1 \s </w:instrText>
            </w:r>
            <w:r w:rsidRPr="00C203F1">
              <w:fldChar w:fldCharType="separate"/>
            </w:r>
            <w:r w:rsidR="00C561CE">
              <w:rPr>
                <w:noProof/>
              </w:rPr>
              <w:t>3</w:t>
            </w:r>
            <w:r w:rsidRPr="00C203F1">
              <w:fldChar w:fldCharType="end"/>
            </w:r>
            <w:r w:rsidRPr="00C203F1">
              <w:t>.</w:t>
            </w:r>
            <w:r w:rsidRPr="00C203F1">
              <w:fldChar w:fldCharType="begin"/>
            </w:r>
            <w:r w:rsidRPr="00C203F1">
              <w:instrText xml:space="preserve"> SEQ Equação \* ARABIC \s 1 </w:instrText>
            </w:r>
            <w:r w:rsidRPr="00C203F1">
              <w:fldChar w:fldCharType="separate"/>
            </w:r>
            <w:r w:rsidR="00C561CE">
              <w:rPr>
                <w:noProof/>
              </w:rPr>
              <w:t>4</w:t>
            </w:r>
            <w:r w:rsidRPr="00C203F1">
              <w:fldChar w:fldCharType="end"/>
            </w:r>
            <w:r w:rsidRPr="00C203F1">
              <w:t>)</w:t>
            </w:r>
          </w:p>
        </w:tc>
      </w:tr>
    </w:tbl>
    <w:p w14:paraId="4A7E796E" w14:textId="77777777" w:rsidR="00CC1C62" w:rsidRPr="00C203F1" w:rsidRDefault="00CC1C62" w:rsidP="00CC1C62">
      <w:pPr>
        <w:ind w:left="708" w:hanging="708"/>
        <w:rPr>
          <w:rFonts w:ascii="Garamond" w:hAnsi="Garamond"/>
          <w:sz w:val="28"/>
          <w:szCs w:val="28"/>
        </w:rPr>
      </w:pPr>
      <w:r w:rsidRPr="00C203F1">
        <w:rPr>
          <w:rFonts w:ascii="Garamond" w:hAnsi="Garamond"/>
          <w:sz w:val="28"/>
          <w:szCs w:val="28"/>
        </w:rPr>
        <w:t>Passos de Aplicação:</w:t>
      </w:r>
    </w:p>
    <w:p w14:paraId="710556A3" w14:textId="77777777" w:rsidR="00CC1C62" w:rsidRPr="00C203F1" w:rsidRDefault="00CC1C62" w:rsidP="00CC1C62">
      <w:pPr>
        <w:pStyle w:val="PargrafodaLista"/>
        <w:numPr>
          <w:ilvl w:val="0"/>
          <w:numId w:val="50"/>
        </w:numPr>
        <w:spacing w:after="160" w:line="259" w:lineRule="auto"/>
        <w:rPr>
          <w:rFonts w:ascii="Garamond" w:hAnsi="Garamond"/>
          <w:sz w:val="28"/>
          <w:szCs w:val="28"/>
        </w:rPr>
      </w:pPr>
      <w:r w:rsidRPr="00C203F1">
        <w:rPr>
          <w:rFonts w:ascii="Garamond" w:hAnsi="Garamond"/>
          <w:sz w:val="28"/>
          <w:szCs w:val="28"/>
        </w:rPr>
        <w:t xml:space="preserve">Definir o Intervalo e o Número de </w:t>
      </w:r>
      <w:proofErr w:type="spellStart"/>
      <w:r w:rsidRPr="00C203F1">
        <w:rPr>
          <w:rFonts w:ascii="Garamond" w:hAnsi="Garamond"/>
          <w:sz w:val="28"/>
          <w:szCs w:val="28"/>
        </w:rPr>
        <w:t>Subintervalos</w:t>
      </w:r>
      <w:proofErr w:type="spellEnd"/>
      <w:r w:rsidRPr="00C203F1">
        <w:rPr>
          <w:rFonts w:ascii="Garamond" w:hAnsi="Garamond"/>
          <w:sz w:val="28"/>
          <w:szCs w:val="28"/>
        </w:rPr>
        <w:t xml:space="preserve"> (n deve ser par);</w:t>
      </w:r>
    </w:p>
    <w:p w14:paraId="74D997B5" w14:textId="77777777" w:rsidR="00CC1C62" w:rsidRPr="00C203F1" w:rsidRDefault="00CC1C62" w:rsidP="00CC1C62">
      <w:pPr>
        <w:pStyle w:val="PargrafodaLista"/>
        <w:numPr>
          <w:ilvl w:val="0"/>
          <w:numId w:val="50"/>
        </w:numPr>
        <w:spacing w:after="160" w:line="259" w:lineRule="auto"/>
        <w:rPr>
          <w:rFonts w:ascii="Garamond" w:hAnsi="Garamond"/>
          <w:sz w:val="28"/>
          <w:szCs w:val="28"/>
        </w:rPr>
      </w:pPr>
      <w:r w:rsidRPr="00C203F1">
        <w:rPr>
          <w:rFonts w:ascii="Garamond" w:hAnsi="Garamond"/>
          <w:sz w:val="28"/>
          <w:szCs w:val="28"/>
        </w:rPr>
        <w:t xml:space="preserve">Calcular a largura dos </w:t>
      </w:r>
      <w:proofErr w:type="spellStart"/>
      <w:r w:rsidRPr="00C203F1">
        <w:rPr>
          <w:rFonts w:ascii="Garamond" w:hAnsi="Garamond"/>
          <w:sz w:val="28"/>
          <w:szCs w:val="28"/>
        </w:rPr>
        <w:t>Subintervalos</w:t>
      </w:r>
      <w:proofErr w:type="spellEnd"/>
      <w:r w:rsidRPr="00C203F1">
        <w:rPr>
          <w:rFonts w:ascii="Garamond" w:hAnsi="Garamond"/>
          <w:sz w:val="28"/>
          <w:szCs w:val="28"/>
        </w:rPr>
        <w:t>;</w:t>
      </w:r>
    </w:p>
    <w:p w14:paraId="5A9DFB8E" w14:textId="77777777" w:rsidR="00CC1C62" w:rsidRPr="00C203F1" w:rsidRDefault="00CC1C62" w:rsidP="00CC1C62">
      <w:pPr>
        <w:pStyle w:val="PargrafodaLista"/>
        <w:numPr>
          <w:ilvl w:val="0"/>
          <w:numId w:val="50"/>
        </w:numPr>
        <w:spacing w:after="160" w:line="259" w:lineRule="auto"/>
        <w:rPr>
          <w:rFonts w:ascii="Garamond" w:hAnsi="Garamond"/>
          <w:sz w:val="28"/>
          <w:szCs w:val="28"/>
        </w:rPr>
      </w:pPr>
      <w:r w:rsidRPr="00C203F1">
        <w:rPr>
          <w:rFonts w:ascii="Garamond" w:hAnsi="Garamond"/>
          <w:sz w:val="28"/>
          <w:szCs w:val="28"/>
        </w:rPr>
        <w:t>Determinar os Pontos de Amostragem;</w:t>
      </w:r>
    </w:p>
    <w:p w14:paraId="79C859B6" w14:textId="77777777" w:rsidR="00CC1C62" w:rsidRPr="00C203F1" w:rsidRDefault="00CC1C62" w:rsidP="00CC1C62">
      <w:pPr>
        <w:pStyle w:val="PargrafodaLista"/>
        <w:numPr>
          <w:ilvl w:val="0"/>
          <w:numId w:val="50"/>
        </w:numPr>
        <w:spacing w:after="160" w:line="259" w:lineRule="auto"/>
        <w:rPr>
          <w:rFonts w:ascii="Garamond" w:hAnsi="Garamond"/>
          <w:sz w:val="28"/>
          <w:szCs w:val="28"/>
        </w:rPr>
      </w:pPr>
      <w:r w:rsidRPr="00C203F1">
        <w:rPr>
          <w:rFonts w:ascii="Garamond" w:hAnsi="Garamond"/>
          <w:sz w:val="28"/>
          <w:szCs w:val="28"/>
        </w:rPr>
        <w:t>Calcular os valores em Função dos Pontos;</w:t>
      </w:r>
    </w:p>
    <w:p w14:paraId="1626A73C" w14:textId="77777777" w:rsidR="00CC1C62" w:rsidRDefault="00CC1C62" w:rsidP="00CC1C62">
      <w:pPr>
        <w:pStyle w:val="PargrafodaLista"/>
        <w:numPr>
          <w:ilvl w:val="0"/>
          <w:numId w:val="50"/>
        </w:numPr>
        <w:spacing w:after="160" w:line="259" w:lineRule="auto"/>
      </w:pPr>
      <w:r w:rsidRPr="00C203F1">
        <w:t>Aplicar a fórmula;</w:t>
      </w:r>
    </w:p>
    <w:p w14:paraId="03496716" w14:textId="77777777" w:rsidR="00605DDD" w:rsidRDefault="00EA668E" w:rsidP="00605DDD">
      <w:pPr>
        <w:keepNext/>
        <w:spacing w:after="160" w:line="259" w:lineRule="auto"/>
        <w:jc w:val="center"/>
      </w:pPr>
      <w:r>
        <w:rPr>
          <w:noProof/>
        </w:rPr>
        <w:drawing>
          <wp:inline distT="0" distB="0" distL="0" distR="0" wp14:anchorId="6136D80F" wp14:editId="0547890B">
            <wp:extent cx="5008418" cy="3193380"/>
            <wp:effectExtent l="0" t="0" r="1905" b="7620"/>
            <wp:docPr id="705718748" name="Picture 1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8748" name="Picture 1" descr="A computer screen shot of a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479" cy="31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0C30" w14:textId="170C2FCB" w:rsidR="00EA668E" w:rsidRDefault="00605DDD" w:rsidP="00605DDD">
      <w:pPr>
        <w:pStyle w:val="Legenda"/>
      </w:pPr>
      <w:r>
        <w:fldChar w:fldCharType="begin"/>
      </w:r>
      <w:r>
        <w:instrText xml:space="preserve"> STYLEREF 1 \s </w:instrText>
      </w:r>
      <w:r>
        <w:fldChar w:fldCharType="separate"/>
      </w:r>
      <w:bookmarkStart w:id="21" w:name="_Toc167962436"/>
      <w:r w:rsidR="00C561CE"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Figura \* ARABIC \s 1 </w:instrText>
      </w:r>
      <w:r>
        <w:fldChar w:fldCharType="separate"/>
      </w:r>
      <w:r w:rsidR="00C561CE">
        <w:rPr>
          <w:noProof/>
        </w:rPr>
        <w:t>2</w:t>
      </w:r>
      <w:r>
        <w:fldChar w:fldCharType="end"/>
      </w:r>
      <w:r>
        <w:t xml:space="preserve"> Regra de Simpson</w:t>
      </w:r>
      <w:bookmarkEnd w:id="21"/>
    </w:p>
    <w:p w14:paraId="3DA6F072" w14:textId="48632D1D" w:rsidR="00EA668E" w:rsidRDefault="00EA668E">
      <w:r>
        <w:br w:type="page"/>
      </w:r>
    </w:p>
    <w:p w14:paraId="5126EAF8" w14:textId="574FAEDD" w:rsidR="00CA28A6" w:rsidRPr="00C203F1" w:rsidRDefault="00CC1C62" w:rsidP="00457BFD">
      <w:pPr>
        <w:pStyle w:val="Corpodetexto"/>
      </w:pPr>
      <w:r w:rsidRPr="00C203F1">
        <w:rPr>
          <w:b/>
          <w:bCs/>
        </w:rPr>
        <w:lastRenderedPageBreak/>
        <w:t>Função em MATLAB</w:t>
      </w:r>
    </w:p>
    <w:p w14:paraId="3F3F61D7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function</w:t>
      </w:r>
      <w:proofErr w:type="spellEnd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out_S</w:t>
      </w:r>
      <w:proofErr w:type="spellEnd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</w:t>
      </w:r>
      <w:proofErr w:type="spellStart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RegraSimpson</w:t>
      </w:r>
      <w:proofErr w:type="spellEnd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(f, a, b, n)</w:t>
      </w:r>
    </w:p>
    <w:p w14:paraId="7D9952C3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%REGRA_SIMPSON Calcula a integral definida de uma função usando a regra de Simpson.</w:t>
      </w:r>
    </w:p>
    <w:p w14:paraId="7E0904FD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Esta função calcula a integral de uma função f no intervalo [a, b]</w:t>
      </w:r>
    </w:p>
    <w:p w14:paraId="3B114B62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utilizando a regra de Simpson com n </w:t>
      </w:r>
      <w:proofErr w:type="spellStart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subintervalos</w:t>
      </w:r>
      <w:proofErr w:type="spellEnd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.</w:t>
      </w:r>
    </w:p>
    <w:p w14:paraId="2185B09E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20D551DA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INPUT:</w:t>
      </w:r>
    </w:p>
    <w:p w14:paraId="32B1D15E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f - função a ser integrada</w:t>
      </w:r>
    </w:p>
    <w:p w14:paraId="6AB9CD53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a - valor inicial do intervalo de integração</w:t>
      </w:r>
    </w:p>
    <w:p w14:paraId="7506E29C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  b - valor final do intervalo de integração</w:t>
      </w:r>
    </w:p>
    <w:p w14:paraId="2430655F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n - número de </w:t>
      </w:r>
      <w:proofErr w:type="spellStart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subintervalos</w:t>
      </w:r>
      <w:proofErr w:type="spellEnd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para a regra de Simpson (deve ser par)</w:t>
      </w:r>
    </w:p>
    <w:p w14:paraId="6FADBA29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76CBB020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OUTPUT:</w:t>
      </w:r>
    </w:p>
    <w:p w14:paraId="7F30B7ED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  </w:t>
      </w:r>
      <w:proofErr w:type="spellStart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out_S</w:t>
      </w:r>
      <w:proofErr w:type="spellEnd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 - valor aproximado da integral de f no intervalo [a, b]</w:t>
      </w:r>
    </w:p>
    <w:p w14:paraId="0B0D0C7E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0EA4E7F6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h = (b - a) / n;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 xml:space="preserve">% Calcula o tamanho de cada </w:t>
      </w:r>
      <w:proofErr w:type="spellStart"/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subintervalo</w:t>
      </w:r>
      <w:proofErr w:type="spellEnd"/>
    </w:p>
    <w:p w14:paraId="676385F5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x = a;        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Inicializa x com o valor inicial do intervalo</w:t>
      </w:r>
    </w:p>
    <w:p w14:paraId="7016EDAE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s = 0;            </w:t>
      </w:r>
      <w:r w:rsidRPr="00CC1C62">
        <w:rPr>
          <w:rFonts w:ascii="Consolas" w:eastAsia="Times New Roman" w:hAnsi="Consolas" w:cs="Times New Roman"/>
          <w:color w:val="008013"/>
          <w:sz w:val="22"/>
          <w:szCs w:val="22"/>
          <w:lang w:eastAsia="en-GB"/>
        </w:rPr>
        <w:t>% Inicializa a soma dos termos intermediários</w:t>
      </w:r>
    </w:p>
    <w:p w14:paraId="3AA918B5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</w:p>
    <w:p w14:paraId="0425B232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mod</w:t>
      </w:r>
      <w:proofErr w:type="spellEnd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(n, 2) ~= 0</w:t>
      </w:r>
    </w:p>
    <w:p w14:paraId="3531E4DB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error(</w:t>
      </w:r>
      <w:r w:rsidRPr="00CC1C62">
        <w:rPr>
          <w:rFonts w:ascii="Consolas" w:eastAsia="Times New Roman" w:hAnsi="Consolas" w:cs="Times New Roman"/>
          <w:color w:val="A709F5"/>
          <w:sz w:val="22"/>
          <w:szCs w:val="22"/>
          <w:lang w:eastAsia="en-GB"/>
        </w:rPr>
        <w:t>'n deve ser um número par'</w:t>
      </w: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);</w:t>
      </w:r>
    </w:p>
    <w:p w14:paraId="56258458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7852F530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21952EBF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for </w:t>
      </w: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i = 1:n-1</w:t>
      </w:r>
    </w:p>
    <w:p w14:paraId="732F160C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x = x + h;</w:t>
      </w:r>
    </w:p>
    <w:p w14:paraId="706DC131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if</w:t>
      </w:r>
      <w:proofErr w:type="spellEnd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 xml:space="preserve"> </w:t>
      </w:r>
      <w:proofErr w:type="spellStart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mod</w:t>
      </w:r>
      <w:proofErr w:type="spellEnd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(i, 2) == 0</w:t>
      </w:r>
    </w:p>
    <w:p w14:paraId="3D99784D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    s = s + 2 * f(x);</w:t>
      </w:r>
    </w:p>
    <w:p w14:paraId="43A8F36B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else</w:t>
      </w:r>
      <w:proofErr w:type="spellEnd"/>
    </w:p>
    <w:p w14:paraId="438F3AB8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    s = s + 4 * f(x);</w:t>
      </w:r>
    </w:p>
    <w:p w14:paraId="68CC7F6E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    </w:t>
      </w: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08418FF5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563C5A2F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</w:p>
    <w:p w14:paraId="645C8F0B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   </w:t>
      </w:r>
      <w:proofErr w:type="spellStart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>out_S</w:t>
      </w:r>
      <w:proofErr w:type="spellEnd"/>
      <w:r w:rsidRPr="00CC1C62">
        <w:rPr>
          <w:rFonts w:ascii="Consolas" w:eastAsia="Times New Roman" w:hAnsi="Consolas" w:cs="Times New Roman"/>
          <w:sz w:val="22"/>
          <w:szCs w:val="22"/>
          <w:lang w:eastAsia="en-GB"/>
        </w:rPr>
        <w:t xml:space="preserve"> = h / 3 * (f(a) + s + f(b));</w:t>
      </w:r>
    </w:p>
    <w:p w14:paraId="4DE88E42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sz w:val="22"/>
          <w:szCs w:val="22"/>
          <w:lang w:eastAsia="en-GB"/>
        </w:rPr>
      </w:pPr>
      <w:proofErr w:type="spellStart"/>
      <w:r w:rsidRPr="00CC1C62">
        <w:rPr>
          <w:rFonts w:ascii="Consolas" w:eastAsia="Times New Roman" w:hAnsi="Consolas" w:cs="Times New Roman"/>
          <w:color w:val="0E00FF"/>
          <w:sz w:val="22"/>
          <w:szCs w:val="22"/>
          <w:lang w:eastAsia="en-GB"/>
        </w:rPr>
        <w:t>end</w:t>
      </w:r>
      <w:proofErr w:type="spellEnd"/>
    </w:p>
    <w:p w14:paraId="6DA65E14" w14:textId="77777777" w:rsidR="00CC1C62" w:rsidRPr="00CC1C62" w:rsidRDefault="00CC1C62" w:rsidP="00CC1C62">
      <w:pPr>
        <w:spacing w:after="0"/>
        <w:rPr>
          <w:rFonts w:ascii="Consolas" w:eastAsia="Times New Roman" w:hAnsi="Consolas" w:cs="Times New Roman"/>
          <w:lang w:eastAsia="en-GB"/>
        </w:rPr>
      </w:pPr>
    </w:p>
    <w:p w14:paraId="7FCE3C7A" w14:textId="77777777" w:rsidR="00CC1C62" w:rsidRPr="00C203F1" w:rsidRDefault="00CC1C62" w:rsidP="00457BFD">
      <w:pPr>
        <w:pStyle w:val="Corpodetexto"/>
      </w:pPr>
    </w:p>
    <w:p w14:paraId="4165B40B" w14:textId="121FE7F8" w:rsidR="00083202" w:rsidRPr="00C203F1" w:rsidRDefault="00FA370D" w:rsidP="00165FB0">
      <w:pPr>
        <w:rPr>
          <w:rFonts w:ascii="Garamond" w:hAnsi="Garamond"/>
          <w:sz w:val="28"/>
        </w:rPr>
      </w:pPr>
      <w:r w:rsidRPr="00C203F1">
        <w:rPr>
          <w:rFonts w:ascii="Garamond" w:hAnsi="Garamond"/>
        </w:rPr>
        <w:br w:type="page"/>
      </w:r>
    </w:p>
    <w:p w14:paraId="7397B1F9" w14:textId="599ABC1F" w:rsidR="00E15BB1" w:rsidRPr="00C203F1" w:rsidRDefault="003171DB" w:rsidP="00924C1A">
      <w:pPr>
        <w:pStyle w:val="Ttulo1"/>
      </w:pPr>
      <w:bookmarkStart w:id="22" w:name="_Toc167982584"/>
      <w:r w:rsidRPr="00C203F1">
        <w:lastRenderedPageBreak/>
        <w:t>Conclusão</w:t>
      </w:r>
      <w:bookmarkEnd w:id="22"/>
    </w:p>
    <w:p w14:paraId="4A338DB2" w14:textId="54712EE1" w:rsidR="00C203F1" w:rsidRPr="00C203F1" w:rsidRDefault="00C203F1" w:rsidP="00C203F1">
      <w:pPr>
        <w:pStyle w:val="Corpodetexto"/>
      </w:pPr>
      <w:r w:rsidRPr="00C203F1">
        <w:t>A integração numérica e os métodos numéricos para derivação permit</w:t>
      </w:r>
      <w:r>
        <w:t>em-nos</w:t>
      </w:r>
      <w:r w:rsidRPr="00C203F1">
        <w:t xml:space="preserve"> resolver problemas que não podem ser </w:t>
      </w:r>
      <w:r>
        <w:t>resolvidos</w:t>
      </w:r>
      <w:r w:rsidRPr="00C203F1">
        <w:t xml:space="preserve"> analiticamente. Métodos de integração como o </w:t>
      </w:r>
      <w:r>
        <w:t>Regra dos T</w:t>
      </w:r>
      <w:r w:rsidRPr="00C203F1">
        <w:t>rapézio</w:t>
      </w:r>
      <w:r>
        <w:t>s e</w:t>
      </w:r>
      <w:r w:rsidRPr="00C203F1">
        <w:t xml:space="preserve"> Simpson </w:t>
      </w:r>
      <w:r>
        <w:t>calculam</w:t>
      </w:r>
      <w:r w:rsidRPr="00C203F1">
        <w:t xml:space="preserve"> aproximações para integrais definidas, enquanto métodos de derivação como diferenças finitas e derivadas centradas estimam derivadas de funções discretas ou complexas.</w:t>
      </w:r>
    </w:p>
    <w:p w14:paraId="36CFB6D0" w14:textId="2F346522" w:rsidR="00C203F1" w:rsidRPr="00C203F1" w:rsidRDefault="00C203F1" w:rsidP="00C203F1">
      <w:pPr>
        <w:pStyle w:val="Corpodetexto"/>
      </w:pPr>
      <w:r w:rsidRPr="00C203F1">
        <w:t>A escolha do método adequado depende de fatores como a precisão necessária, a natureza da função e as restrições computacionais.</w:t>
      </w:r>
    </w:p>
    <w:p w14:paraId="65390E7C" w14:textId="25C85A89" w:rsidR="003171DB" w:rsidRPr="00C203F1" w:rsidRDefault="003171DB" w:rsidP="003171DB">
      <w:pPr>
        <w:pStyle w:val="Ttulo1"/>
      </w:pPr>
      <w:bookmarkStart w:id="23" w:name="_Toc167982585"/>
      <w:r w:rsidRPr="00C203F1">
        <w:t>Bibliografia</w:t>
      </w:r>
      <w:bookmarkEnd w:id="23"/>
    </w:p>
    <w:p w14:paraId="2869FBDD" w14:textId="3D3DE602" w:rsidR="00342D8C" w:rsidRPr="00C203F1" w:rsidRDefault="006C4B84" w:rsidP="00C203F1">
      <w:pPr>
        <w:pStyle w:val="Bibliografia"/>
      </w:pPr>
      <w:r w:rsidRPr="00C203F1">
        <w:fldChar w:fldCharType="begin"/>
      </w:r>
      <w:r w:rsidR="00342D8C" w:rsidRPr="00C203F1">
        <w:instrText xml:space="preserve"> ADDIN ZOTERO_BIBL {"uncited":[],"omitted":[],"custom":[]} CSL_BIBLIOGRAPHY </w:instrText>
      </w:r>
      <w:r w:rsidRPr="00C203F1">
        <w:fldChar w:fldCharType="separate"/>
      </w:r>
      <w:r w:rsidR="001D0295" w:rsidRPr="00C203F1">
        <w:t xml:space="preserve"> Diferenciação numérica. (2023, novembro 7). Wikipédia, a enciclopédia livre. </w:t>
      </w:r>
      <w:proofErr w:type="spellStart"/>
      <w:r w:rsidR="001D0295" w:rsidRPr="00C203F1">
        <w:t>Retrieved</w:t>
      </w:r>
      <w:proofErr w:type="spellEnd"/>
      <w:r w:rsidR="001D0295" w:rsidRPr="00C203F1">
        <w:t xml:space="preserve"> 22:21, novembro 7, 2023 </w:t>
      </w:r>
      <w:proofErr w:type="spellStart"/>
      <w:r w:rsidR="001D0295" w:rsidRPr="00C203F1">
        <w:t>from</w:t>
      </w:r>
      <w:proofErr w:type="spellEnd"/>
      <w:r w:rsidR="001D0295" w:rsidRPr="00C203F1">
        <w:t> </w:t>
      </w:r>
      <w:hyperlink r:id="rId21" w:history="1">
        <w:r w:rsidR="001D0295" w:rsidRPr="00C203F1">
          <w:rPr>
            <w:rStyle w:val="Hiperligao"/>
            <w:rFonts w:asciiTheme="minorHAnsi" w:hAnsiTheme="minorHAnsi"/>
            <w:color w:val="auto"/>
            <w:sz w:val="24"/>
          </w:rPr>
          <w:t>https://pt.wikipedia.org/w/index.php?title=Diferencia%C3%A7%C3%A3o_num%C3%A9rica&amp;oldid=66928287</w:t>
        </w:r>
      </w:hyperlink>
      <w:r w:rsidR="001D0295" w:rsidRPr="00C203F1">
        <w:t>.</w:t>
      </w:r>
    </w:p>
    <w:p w14:paraId="48AC290A" w14:textId="69D780BA" w:rsidR="00B10F67" w:rsidRPr="00C203F1" w:rsidRDefault="006C4B84" w:rsidP="00C203F1">
      <w:pPr>
        <w:pStyle w:val="Bibliografia"/>
      </w:pPr>
      <w:r w:rsidRPr="00C203F1">
        <w:fldChar w:fldCharType="end"/>
      </w:r>
      <w:r w:rsidR="00605C93" w:rsidRPr="00C203F1">
        <w:t xml:space="preserve">Integração numérica. (2022, outubro 23). Wikipédia, a enciclopédia livre. </w:t>
      </w:r>
      <w:proofErr w:type="spellStart"/>
      <w:r w:rsidR="00605C93" w:rsidRPr="00C203F1">
        <w:t>Retrieved</w:t>
      </w:r>
      <w:proofErr w:type="spellEnd"/>
      <w:r w:rsidR="00605C93" w:rsidRPr="00C203F1">
        <w:t xml:space="preserve"> 16:10, outubro 23, 2022 from </w:t>
      </w:r>
      <w:hyperlink r:id="rId22" w:history="1">
        <w:r w:rsidR="00605C93" w:rsidRPr="00C203F1">
          <w:rPr>
            <w:rStyle w:val="Hiperligao"/>
            <w:rFonts w:asciiTheme="minorHAnsi" w:hAnsiTheme="minorHAnsi"/>
            <w:color w:val="auto"/>
            <w:sz w:val="24"/>
          </w:rPr>
          <w:t>https://pt.wikipedia.org/w/index.php?title=Integra%C3%A7%C3%A3o_num%C3%A9rica&amp;oldid=64614705</w:t>
        </w:r>
      </w:hyperlink>
      <w:r w:rsidR="00605C93" w:rsidRPr="00C203F1">
        <w:t>.</w:t>
      </w:r>
    </w:p>
    <w:p w14:paraId="6BD7D247" w14:textId="77777777" w:rsidR="00B10F67" w:rsidRPr="00C203F1" w:rsidRDefault="00B10F67">
      <w:r w:rsidRPr="00C203F1">
        <w:br w:type="page"/>
      </w:r>
    </w:p>
    <w:p w14:paraId="7B25BF0C" w14:textId="728C3E01" w:rsidR="003171DB" w:rsidRPr="00C203F1" w:rsidRDefault="003171DB" w:rsidP="003171DB">
      <w:pPr>
        <w:pStyle w:val="Ttulo1"/>
      </w:pPr>
      <w:bookmarkStart w:id="24" w:name="_Toc167982586"/>
      <w:r w:rsidRPr="00C203F1">
        <w:lastRenderedPageBreak/>
        <w:t>Autoavaliação e heteroavaliação</w:t>
      </w:r>
      <w:bookmarkEnd w:id="24"/>
    </w:p>
    <w:p w14:paraId="2EFA0E2F" w14:textId="7EC2383F" w:rsidR="005874C7" w:rsidRPr="00C203F1" w:rsidRDefault="005874C7" w:rsidP="00362D03">
      <w:pPr>
        <w:pStyle w:val="Corpodetexto"/>
        <w:rPr>
          <w:b/>
          <w:bCs/>
        </w:rPr>
      </w:pPr>
      <w:r w:rsidRPr="00C203F1">
        <w:rPr>
          <w:b/>
          <w:bCs/>
        </w:rPr>
        <w:t>Autoavaliação</w:t>
      </w:r>
    </w:p>
    <w:p w14:paraId="6D5DC3F1" w14:textId="6102E309" w:rsidR="00362D03" w:rsidRPr="00C203F1" w:rsidRDefault="005874C7" w:rsidP="00362D03">
      <w:pPr>
        <w:pStyle w:val="Corpodetexto"/>
      </w:pPr>
      <w:r w:rsidRPr="00C203F1">
        <w:t>Tiago Fernandes Lopes: 4/5 valores</w:t>
      </w:r>
    </w:p>
    <w:p w14:paraId="5E72C71B" w14:textId="2E337B3E" w:rsidR="005874C7" w:rsidRPr="00C203F1" w:rsidRDefault="005874C7" w:rsidP="00362D03">
      <w:pPr>
        <w:pStyle w:val="Corpodetexto"/>
      </w:pPr>
      <w:r w:rsidRPr="00C203F1">
        <w:t>Daniel Duarte Silva: 4/5 valores</w:t>
      </w:r>
    </w:p>
    <w:p w14:paraId="50A403B6" w14:textId="1D684D0F" w:rsidR="005874C7" w:rsidRPr="00C203F1" w:rsidRDefault="005874C7" w:rsidP="00362D03">
      <w:pPr>
        <w:pStyle w:val="Corpodetexto"/>
      </w:pPr>
      <w:r w:rsidRPr="00C203F1">
        <w:t xml:space="preserve">Guilherme Alexandre Neves Martins: </w:t>
      </w:r>
      <w:r w:rsidR="00BE2A09" w:rsidRPr="00C203F1">
        <w:t>4</w:t>
      </w:r>
      <w:r w:rsidRPr="00C203F1">
        <w:t>/5 valores</w:t>
      </w:r>
    </w:p>
    <w:p w14:paraId="442FC413" w14:textId="77777777" w:rsidR="005874C7" w:rsidRPr="00C203F1" w:rsidRDefault="005874C7" w:rsidP="00362D03">
      <w:pPr>
        <w:pStyle w:val="Corpodetexto"/>
      </w:pPr>
    </w:p>
    <w:p w14:paraId="4A8F9A73" w14:textId="54E0BF1F" w:rsidR="005874C7" w:rsidRPr="00C203F1" w:rsidRDefault="005874C7" w:rsidP="00362D03">
      <w:pPr>
        <w:pStyle w:val="Corpodetexto"/>
        <w:rPr>
          <w:b/>
          <w:bCs/>
        </w:rPr>
      </w:pPr>
      <w:r w:rsidRPr="00C203F1">
        <w:rPr>
          <w:b/>
          <w:bCs/>
        </w:rPr>
        <w:t>Heteroavaliação</w:t>
      </w:r>
    </w:p>
    <w:p w14:paraId="1058DEB6" w14:textId="1966D3E5" w:rsidR="005874C7" w:rsidRPr="00C203F1" w:rsidRDefault="005874C7" w:rsidP="00362D03">
      <w:pPr>
        <w:pStyle w:val="Corpodetexto"/>
      </w:pPr>
      <w:r w:rsidRPr="00C203F1">
        <w:t>Tiago Fernandes Lopes:</w:t>
      </w:r>
    </w:p>
    <w:p w14:paraId="41C80917" w14:textId="4D818120" w:rsidR="005874C7" w:rsidRPr="00C203F1" w:rsidRDefault="005874C7" w:rsidP="005874C7">
      <w:pPr>
        <w:pStyle w:val="Corpodetexto"/>
        <w:numPr>
          <w:ilvl w:val="0"/>
          <w:numId w:val="43"/>
        </w:numPr>
      </w:pPr>
      <w:r w:rsidRPr="00C203F1">
        <w:t>Daniel Duarte Silva: 4/5 valores</w:t>
      </w:r>
    </w:p>
    <w:p w14:paraId="394333B9" w14:textId="08E70DB2" w:rsidR="005874C7" w:rsidRPr="00C203F1" w:rsidRDefault="005874C7" w:rsidP="005874C7">
      <w:pPr>
        <w:pStyle w:val="Corpodetexto"/>
        <w:numPr>
          <w:ilvl w:val="0"/>
          <w:numId w:val="43"/>
        </w:numPr>
      </w:pPr>
      <w:r w:rsidRPr="00C203F1">
        <w:t>Guilherme Alexandre Neves Martins: 4/5 valores</w:t>
      </w:r>
    </w:p>
    <w:p w14:paraId="4F6CF531" w14:textId="375EB038" w:rsidR="005874C7" w:rsidRPr="00C203F1" w:rsidRDefault="005874C7" w:rsidP="005874C7">
      <w:pPr>
        <w:pStyle w:val="Corpodetexto"/>
      </w:pPr>
      <w:r w:rsidRPr="00C203F1">
        <w:t>Daniel Duarte Silva:</w:t>
      </w:r>
    </w:p>
    <w:p w14:paraId="220736D7" w14:textId="49E8DABE" w:rsidR="005874C7" w:rsidRPr="00C203F1" w:rsidRDefault="005874C7" w:rsidP="005874C7">
      <w:pPr>
        <w:pStyle w:val="Corpodetexto"/>
        <w:numPr>
          <w:ilvl w:val="0"/>
          <w:numId w:val="43"/>
        </w:numPr>
      </w:pPr>
      <w:r w:rsidRPr="00C203F1">
        <w:t>Tiago Fernandes Lopes: 4/5 valores</w:t>
      </w:r>
    </w:p>
    <w:p w14:paraId="09CF8803" w14:textId="77777777" w:rsidR="005874C7" w:rsidRPr="00C203F1" w:rsidRDefault="005874C7" w:rsidP="005874C7">
      <w:pPr>
        <w:pStyle w:val="Corpodetexto"/>
        <w:numPr>
          <w:ilvl w:val="0"/>
          <w:numId w:val="43"/>
        </w:numPr>
      </w:pPr>
      <w:r w:rsidRPr="00C203F1">
        <w:t>Guilherme Alexandre Neves Martins: 4/5 valores</w:t>
      </w:r>
    </w:p>
    <w:p w14:paraId="79A18D83" w14:textId="4ED60684" w:rsidR="005874C7" w:rsidRPr="00C203F1" w:rsidRDefault="005874C7" w:rsidP="005874C7">
      <w:pPr>
        <w:pStyle w:val="Corpodetexto"/>
      </w:pPr>
      <w:r w:rsidRPr="00C203F1">
        <w:t>Guilherme Alexandre Neves Martin:</w:t>
      </w:r>
    </w:p>
    <w:p w14:paraId="45BEE428" w14:textId="30FCC991" w:rsidR="005874C7" w:rsidRPr="00C203F1" w:rsidRDefault="005874C7" w:rsidP="005874C7">
      <w:pPr>
        <w:pStyle w:val="Corpodetexto"/>
        <w:numPr>
          <w:ilvl w:val="0"/>
          <w:numId w:val="43"/>
        </w:numPr>
      </w:pPr>
      <w:r w:rsidRPr="00C203F1">
        <w:t>Daniel Duarte Silva: 5/5 valores</w:t>
      </w:r>
    </w:p>
    <w:p w14:paraId="6448FD20" w14:textId="0A99B186" w:rsidR="00117E11" w:rsidRPr="00C203F1" w:rsidRDefault="005874C7" w:rsidP="00117E11">
      <w:pPr>
        <w:pStyle w:val="Corpodetexto"/>
        <w:numPr>
          <w:ilvl w:val="0"/>
          <w:numId w:val="43"/>
        </w:numPr>
      </w:pPr>
      <w:r w:rsidRPr="00C203F1">
        <w:t>Tiago Fernandes Lopes: 5/5 valores</w:t>
      </w:r>
    </w:p>
    <w:p w14:paraId="1D9224C7" w14:textId="2DE83F3B" w:rsidR="00117E11" w:rsidRPr="00C203F1" w:rsidRDefault="00117E11" w:rsidP="00117E11">
      <w:pPr>
        <w:rPr>
          <w:rFonts w:ascii="Garamond" w:hAnsi="Garamond"/>
          <w:sz w:val="28"/>
        </w:rPr>
        <w:sectPr w:rsidR="00117E11" w:rsidRPr="00C203F1" w:rsidSect="00EE5F32">
          <w:footerReference w:type="default" r:id="rId23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 w:rsidRPr="00C203F1">
        <w:br w:type="page"/>
      </w:r>
    </w:p>
    <w:p w14:paraId="5F23B2A7" w14:textId="77777777" w:rsidR="00117E11" w:rsidRPr="00C203F1" w:rsidRDefault="00117E11" w:rsidP="00117E11">
      <w:pPr>
        <w:pStyle w:val="Corpodetexto"/>
      </w:pPr>
      <w:r w:rsidRPr="00C203F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789ACD2" wp14:editId="77B7F3AA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03F1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70BB8DE" wp14:editId="47BFFD15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  <w:pict>
              <v:rect id="Rectangle 4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9d0a0e" stroked="f" w14:anchorId="23801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/>
            </w:pict>
          </mc:Fallback>
        </mc:AlternateContent>
      </w:r>
    </w:p>
    <w:p w14:paraId="79B92929" w14:textId="77777777" w:rsidR="005874C7" w:rsidRPr="00267543" w:rsidRDefault="005874C7" w:rsidP="005874C7">
      <w:pPr>
        <w:pStyle w:val="Corpodetexto"/>
      </w:pPr>
    </w:p>
    <w:sectPr w:rsidR="005874C7" w:rsidRPr="00267543" w:rsidSect="00EE5F32">
      <w:headerReference w:type="default" r:id="rId25"/>
      <w:footerReference w:type="default" r:id="rId2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AA333" w14:textId="77777777" w:rsidR="00DF0C53" w:rsidRPr="00C203F1" w:rsidRDefault="00DF0C53">
      <w:pPr>
        <w:spacing w:after="0"/>
      </w:pPr>
      <w:r w:rsidRPr="00C203F1">
        <w:separator/>
      </w:r>
    </w:p>
  </w:endnote>
  <w:endnote w:type="continuationSeparator" w:id="0">
    <w:p w14:paraId="53C18DDD" w14:textId="77777777" w:rsidR="00DF0C53" w:rsidRPr="00C203F1" w:rsidRDefault="00DF0C53">
      <w:pPr>
        <w:spacing w:after="0"/>
      </w:pPr>
      <w:r w:rsidRPr="00C203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4823" w14:textId="77777777" w:rsidR="00666FC5" w:rsidRPr="00C203F1" w:rsidRDefault="00666FC5">
    <w:pPr>
      <w:pStyle w:val="Rodap"/>
      <w:jc w:val="right"/>
    </w:pPr>
  </w:p>
  <w:p w14:paraId="43A65130" w14:textId="77777777" w:rsidR="00666FC5" w:rsidRPr="00C203F1" w:rsidRDefault="00666F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B5CDFB4" w14:textId="77777777" w:rsidR="00117E11" w:rsidRPr="00C203F1" w:rsidRDefault="00117E11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C203F1">
          <w:rPr>
            <w:rStyle w:val="Nmerodepgina"/>
          </w:rPr>
          <w:fldChar w:fldCharType="begin"/>
        </w:r>
        <w:r w:rsidRPr="00C203F1">
          <w:rPr>
            <w:rStyle w:val="Nmerodepgina"/>
          </w:rPr>
          <w:instrText xml:space="preserve"> PAGE </w:instrText>
        </w:r>
        <w:r w:rsidRPr="00C203F1">
          <w:rPr>
            <w:rStyle w:val="Nmerodepgina"/>
          </w:rPr>
          <w:fldChar w:fldCharType="separate"/>
        </w:r>
        <w:r w:rsidRPr="00C203F1">
          <w:rPr>
            <w:rStyle w:val="Nmerodepgina"/>
          </w:rPr>
          <w:t>23</w:t>
        </w:r>
        <w:r w:rsidRPr="00C203F1">
          <w:rPr>
            <w:rStyle w:val="Nmerodepgina"/>
          </w:rPr>
          <w:fldChar w:fldCharType="end"/>
        </w:r>
      </w:p>
    </w:sdtContent>
  </w:sdt>
  <w:p w14:paraId="24FEC466" w14:textId="77777777" w:rsidR="00117E11" w:rsidRPr="00C203F1" w:rsidRDefault="00117E1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2547806" w14:textId="77777777" w:rsidR="006F0E10" w:rsidRPr="00C203F1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 w:rsidRPr="00C203F1">
          <w:rPr>
            <w:rStyle w:val="Nmerodepgina"/>
          </w:rPr>
          <w:fldChar w:fldCharType="begin"/>
        </w:r>
        <w:r w:rsidRPr="00C203F1">
          <w:rPr>
            <w:rStyle w:val="Nmerodepgina"/>
          </w:rPr>
          <w:instrText xml:space="preserve"> PAGE </w:instrText>
        </w:r>
        <w:r w:rsidRPr="00C203F1">
          <w:rPr>
            <w:rStyle w:val="Nmerodepgina"/>
          </w:rPr>
          <w:fldChar w:fldCharType="separate"/>
        </w:r>
        <w:r w:rsidRPr="00C203F1">
          <w:rPr>
            <w:rStyle w:val="Nmerodepgina"/>
          </w:rPr>
          <w:t>23</w:t>
        </w:r>
        <w:r w:rsidRPr="00C203F1">
          <w:rPr>
            <w:rStyle w:val="Nmerodepgina"/>
          </w:rPr>
          <w:fldChar w:fldCharType="end"/>
        </w:r>
      </w:p>
    </w:sdtContent>
  </w:sdt>
  <w:p w14:paraId="6D8D39AC" w14:textId="77777777" w:rsidR="006F0E10" w:rsidRPr="00C203F1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C9EA8" w14:textId="77777777" w:rsidR="00DF0C53" w:rsidRPr="00C203F1" w:rsidRDefault="00DF0C53">
      <w:r w:rsidRPr="00C203F1">
        <w:separator/>
      </w:r>
    </w:p>
  </w:footnote>
  <w:footnote w:type="continuationSeparator" w:id="0">
    <w:p w14:paraId="4AEF2ACE" w14:textId="77777777" w:rsidR="00DF0C53" w:rsidRPr="00C203F1" w:rsidRDefault="00DF0C53">
      <w:r w:rsidRPr="00C203F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78639" w14:textId="77777777" w:rsidR="00666FC5" w:rsidRPr="00C203F1" w:rsidRDefault="00666FC5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0254F8DA" w14:textId="77777777" w:rsidR="00666FC5" w:rsidRPr="00C203F1" w:rsidRDefault="00666FC5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0DB62E5" w14:textId="77777777" w:rsidR="00666FC5" w:rsidRPr="00C203F1" w:rsidRDefault="00666FC5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B6D984D" w14:textId="77777777" w:rsidR="00666FC5" w:rsidRPr="00C203F1" w:rsidRDefault="00666FC5" w:rsidP="00C51E18">
    <w:pPr>
      <w:pStyle w:val="Cabealho"/>
      <w:jc w:val="right"/>
      <w:rPr>
        <w:rFonts w:ascii="Arial" w:hAnsi="Arial" w:cs="Arial"/>
        <w:sz w:val="20"/>
        <w:szCs w:val="20"/>
      </w:rPr>
    </w:pPr>
    <w:r w:rsidRPr="00C203F1">
      <w:rPr>
        <w:rFonts w:ascii="Arial" w:hAnsi="Arial" w:cs="Arial"/>
        <w:sz w:val="20"/>
        <w:szCs w:val="20"/>
      </w:rPr>
      <w:t>Instituto Superior de Engenharia de Coimbra</w:t>
    </w:r>
  </w:p>
  <w:p w14:paraId="467899CA" w14:textId="77777777" w:rsidR="00666FC5" w:rsidRPr="00C203F1" w:rsidRDefault="00666F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1077F" w14:textId="77777777" w:rsidR="006F0E10" w:rsidRPr="00C203F1" w:rsidRDefault="006F0E10" w:rsidP="000C1AA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tiQvv5N6sq607" int2:id="vanytbs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7698F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B2E96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8426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B168E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2EF0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F6A68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04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B4B8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4D0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C6A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00601"/>
    <w:multiLevelType w:val="multilevel"/>
    <w:tmpl w:val="CADE5A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027843"/>
    <w:multiLevelType w:val="hybridMultilevel"/>
    <w:tmpl w:val="CADE5A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C4D62"/>
    <w:multiLevelType w:val="hybridMultilevel"/>
    <w:tmpl w:val="DF4C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24413"/>
    <w:multiLevelType w:val="hybridMultilevel"/>
    <w:tmpl w:val="52667CE0"/>
    <w:lvl w:ilvl="0" w:tplc="2EFA9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C3E65"/>
    <w:multiLevelType w:val="hybridMultilevel"/>
    <w:tmpl w:val="D7F437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34E4505"/>
    <w:multiLevelType w:val="multilevel"/>
    <w:tmpl w:val="3184D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6D3ABD"/>
    <w:multiLevelType w:val="hybridMultilevel"/>
    <w:tmpl w:val="2B20F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457151"/>
    <w:multiLevelType w:val="hybridMultilevel"/>
    <w:tmpl w:val="3F502A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AB2D55"/>
    <w:multiLevelType w:val="hybridMultilevel"/>
    <w:tmpl w:val="211A3EA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3A2B46"/>
    <w:multiLevelType w:val="hybridMultilevel"/>
    <w:tmpl w:val="96468650"/>
    <w:lvl w:ilvl="0" w:tplc="CD3E3CF6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D23669"/>
    <w:multiLevelType w:val="hybridMultilevel"/>
    <w:tmpl w:val="E0548FE0"/>
    <w:lvl w:ilvl="0" w:tplc="18827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4C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F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09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A8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B4B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662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C5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3CB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293B15"/>
    <w:multiLevelType w:val="hybridMultilevel"/>
    <w:tmpl w:val="F06CE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4127D6"/>
    <w:multiLevelType w:val="hybridMultilevel"/>
    <w:tmpl w:val="D5FCD9C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98A5C84"/>
    <w:multiLevelType w:val="hybridMultilevel"/>
    <w:tmpl w:val="FF700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1AE401"/>
    <w:multiLevelType w:val="multilevel"/>
    <w:tmpl w:val="42D8B5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5" w15:restartNumberingAfterBreak="0">
    <w:nsid w:val="2D7173E3"/>
    <w:multiLevelType w:val="multilevel"/>
    <w:tmpl w:val="EDA8DE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A7733E"/>
    <w:multiLevelType w:val="hybridMultilevel"/>
    <w:tmpl w:val="B67E860E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105D8"/>
    <w:multiLevelType w:val="hybridMultilevel"/>
    <w:tmpl w:val="9BB6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1D68D5"/>
    <w:multiLevelType w:val="hybridMultilevel"/>
    <w:tmpl w:val="E0A6EFB2"/>
    <w:lvl w:ilvl="0" w:tplc="30D6E4F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AC4ED8"/>
    <w:multiLevelType w:val="hybridMultilevel"/>
    <w:tmpl w:val="CFB274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842476"/>
    <w:multiLevelType w:val="hybridMultilevel"/>
    <w:tmpl w:val="24D6848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E14490"/>
    <w:multiLevelType w:val="hybridMultilevel"/>
    <w:tmpl w:val="132E2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EC79F2"/>
    <w:multiLevelType w:val="hybridMultilevel"/>
    <w:tmpl w:val="B08C63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755A8"/>
    <w:multiLevelType w:val="hybridMultilevel"/>
    <w:tmpl w:val="F88E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B27B3C"/>
    <w:multiLevelType w:val="hybridMultilevel"/>
    <w:tmpl w:val="FBDA8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985D77"/>
    <w:multiLevelType w:val="hybridMultilevel"/>
    <w:tmpl w:val="E25C7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480167"/>
    <w:multiLevelType w:val="hybridMultilevel"/>
    <w:tmpl w:val="EA5EA8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7F37F1"/>
    <w:multiLevelType w:val="hybridMultilevel"/>
    <w:tmpl w:val="AA809C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DA5CAC"/>
    <w:multiLevelType w:val="hybridMultilevel"/>
    <w:tmpl w:val="FB6E47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0E2A82"/>
    <w:multiLevelType w:val="hybridMultilevel"/>
    <w:tmpl w:val="D7C05A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3D4386"/>
    <w:multiLevelType w:val="multilevel"/>
    <w:tmpl w:val="1C4CF73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ascii="Helvetica" w:hAnsi="Helvetica" w:cs="Helvetica" w:hint="default"/>
        <w:sz w:val="32"/>
        <w:szCs w:val="36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2940BF3"/>
    <w:multiLevelType w:val="hybridMultilevel"/>
    <w:tmpl w:val="58EA6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5F95"/>
    <w:multiLevelType w:val="hybridMultilevel"/>
    <w:tmpl w:val="604A6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DC7EB3"/>
    <w:multiLevelType w:val="hybridMultilevel"/>
    <w:tmpl w:val="6F8000E0"/>
    <w:lvl w:ilvl="0" w:tplc="03B465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F7516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6F5C78D3"/>
    <w:multiLevelType w:val="hybridMultilevel"/>
    <w:tmpl w:val="1C38E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F0D06"/>
    <w:multiLevelType w:val="hybridMultilevel"/>
    <w:tmpl w:val="AF98E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113684"/>
    <w:multiLevelType w:val="hybridMultilevel"/>
    <w:tmpl w:val="46EA0874"/>
    <w:lvl w:ilvl="0" w:tplc="35C6428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EF3222"/>
    <w:multiLevelType w:val="hybridMultilevel"/>
    <w:tmpl w:val="034CF3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6B4E8B"/>
    <w:multiLevelType w:val="hybridMultilevel"/>
    <w:tmpl w:val="8E303F5C"/>
    <w:lvl w:ilvl="0" w:tplc="143C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5C91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261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EC96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8E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F2C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8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902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C5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595461">
    <w:abstractNumId w:val="20"/>
  </w:num>
  <w:num w:numId="2" w16cid:durableId="1063799890">
    <w:abstractNumId w:val="49"/>
  </w:num>
  <w:num w:numId="3" w16cid:durableId="1225723240">
    <w:abstractNumId w:val="24"/>
  </w:num>
  <w:num w:numId="4" w16cid:durableId="493957168">
    <w:abstractNumId w:val="9"/>
  </w:num>
  <w:num w:numId="5" w16cid:durableId="2026978484">
    <w:abstractNumId w:val="7"/>
  </w:num>
  <w:num w:numId="6" w16cid:durableId="1920403593">
    <w:abstractNumId w:val="6"/>
  </w:num>
  <w:num w:numId="7" w16cid:durableId="337582113">
    <w:abstractNumId w:val="5"/>
  </w:num>
  <w:num w:numId="8" w16cid:durableId="429739459">
    <w:abstractNumId w:val="4"/>
  </w:num>
  <w:num w:numId="9" w16cid:durableId="2130125442">
    <w:abstractNumId w:val="8"/>
  </w:num>
  <w:num w:numId="10" w16cid:durableId="1290669903">
    <w:abstractNumId w:val="3"/>
  </w:num>
  <w:num w:numId="11" w16cid:durableId="1047946553">
    <w:abstractNumId w:val="2"/>
  </w:num>
  <w:num w:numId="12" w16cid:durableId="1787264755">
    <w:abstractNumId w:val="1"/>
  </w:num>
  <w:num w:numId="13" w16cid:durableId="2063014011">
    <w:abstractNumId w:val="0"/>
  </w:num>
  <w:num w:numId="14" w16cid:durableId="1109857752">
    <w:abstractNumId w:val="13"/>
  </w:num>
  <w:num w:numId="15" w16cid:durableId="2104449226">
    <w:abstractNumId w:val="25"/>
  </w:num>
  <w:num w:numId="16" w16cid:durableId="502746857">
    <w:abstractNumId w:val="23"/>
  </w:num>
  <w:num w:numId="17" w16cid:durableId="1884319715">
    <w:abstractNumId w:val="22"/>
  </w:num>
  <w:num w:numId="18" w16cid:durableId="51119490">
    <w:abstractNumId w:val="48"/>
  </w:num>
  <w:num w:numId="19" w16cid:durableId="361171251">
    <w:abstractNumId w:val="11"/>
  </w:num>
  <w:num w:numId="20" w16cid:durableId="1224439894">
    <w:abstractNumId w:val="10"/>
  </w:num>
  <w:num w:numId="21" w16cid:durableId="369385239">
    <w:abstractNumId w:val="40"/>
  </w:num>
  <w:num w:numId="22" w16cid:durableId="1775633646">
    <w:abstractNumId w:val="44"/>
  </w:num>
  <w:num w:numId="23" w16cid:durableId="491677774">
    <w:abstractNumId w:val="27"/>
  </w:num>
  <w:num w:numId="24" w16cid:durableId="2118062474">
    <w:abstractNumId w:val="12"/>
  </w:num>
  <w:num w:numId="25" w16cid:durableId="592668392">
    <w:abstractNumId w:val="21"/>
  </w:num>
  <w:num w:numId="26" w16cid:durableId="185795134">
    <w:abstractNumId w:val="32"/>
  </w:num>
  <w:num w:numId="27" w16cid:durableId="20061390">
    <w:abstractNumId w:val="33"/>
  </w:num>
  <w:num w:numId="28" w16cid:durableId="979336032">
    <w:abstractNumId w:val="41"/>
  </w:num>
  <w:num w:numId="29" w16cid:durableId="103772457">
    <w:abstractNumId w:val="16"/>
  </w:num>
  <w:num w:numId="30" w16cid:durableId="2121414474">
    <w:abstractNumId w:val="37"/>
  </w:num>
  <w:num w:numId="31" w16cid:durableId="910307848">
    <w:abstractNumId w:val="26"/>
  </w:num>
  <w:num w:numId="32" w16cid:durableId="1958098675">
    <w:abstractNumId w:val="28"/>
  </w:num>
  <w:num w:numId="33" w16cid:durableId="1739744855">
    <w:abstractNumId w:val="42"/>
  </w:num>
  <w:num w:numId="34" w16cid:durableId="1899168045">
    <w:abstractNumId w:val="38"/>
  </w:num>
  <w:num w:numId="35" w16cid:durableId="604964152">
    <w:abstractNumId w:val="46"/>
  </w:num>
  <w:num w:numId="36" w16cid:durableId="86462411">
    <w:abstractNumId w:val="45"/>
  </w:num>
  <w:num w:numId="37" w16cid:durableId="959267574">
    <w:abstractNumId w:val="15"/>
  </w:num>
  <w:num w:numId="38" w16cid:durableId="811367516">
    <w:abstractNumId w:val="17"/>
  </w:num>
  <w:num w:numId="39" w16cid:durableId="1629583869">
    <w:abstractNumId w:val="43"/>
  </w:num>
  <w:num w:numId="40" w16cid:durableId="1285381748">
    <w:abstractNumId w:val="18"/>
  </w:num>
  <w:num w:numId="41" w16cid:durableId="194923628">
    <w:abstractNumId w:val="19"/>
  </w:num>
  <w:num w:numId="42" w16cid:durableId="1016925587">
    <w:abstractNumId w:val="47"/>
  </w:num>
  <w:num w:numId="43" w16cid:durableId="917595940">
    <w:abstractNumId w:val="14"/>
  </w:num>
  <w:num w:numId="44" w16cid:durableId="555045341">
    <w:abstractNumId w:val="31"/>
  </w:num>
  <w:num w:numId="45" w16cid:durableId="1212154568">
    <w:abstractNumId w:val="39"/>
  </w:num>
  <w:num w:numId="46" w16cid:durableId="756513285">
    <w:abstractNumId w:val="35"/>
  </w:num>
  <w:num w:numId="47" w16cid:durableId="1982225929">
    <w:abstractNumId w:val="34"/>
  </w:num>
  <w:num w:numId="48" w16cid:durableId="1961301341">
    <w:abstractNumId w:val="30"/>
  </w:num>
  <w:num w:numId="49" w16cid:durableId="343288552">
    <w:abstractNumId w:val="29"/>
  </w:num>
  <w:num w:numId="50" w16cid:durableId="147090367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C5"/>
    <w:rsid w:val="0000524C"/>
    <w:rsid w:val="00005527"/>
    <w:rsid w:val="00005A54"/>
    <w:rsid w:val="0000723C"/>
    <w:rsid w:val="00011C8B"/>
    <w:rsid w:val="00012FEA"/>
    <w:rsid w:val="00016FB8"/>
    <w:rsid w:val="000178F1"/>
    <w:rsid w:val="000270F1"/>
    <w:rsid w:val="00031F8C"/>
    <w:rsid w:val="00032F0B"/>
    <w:rsid w:val="00034852"/>
    <w:rsid w:val="000406D4"/>
    <w:rsid w:val="00042E94"/>
    <w:rsid w:val="00044565"/>
    <w:rsid w:val="00050E48"/>
    <w:rsid w:val="00051619"/>
    <w:rsid w:val="00054BB9"/>
    <w:rsid w:val="000603DF"/>
    <w:rsid w:val="000678DC"/>
    <w:rsid w:val="00073622"/>
    <w:rsid w:val="00074810"/>
    <w:rsid w:val="00083202"/>
    <w:rsid w:val="00090E4F"/>
    <w:rsid w:val="00091595"/>
    <w:rsid w:val="00091689"/>
    <w:rsid w:val="0009444E"/>
    <w:rsid w:val="00096833"/>
    <w:rsid w:val="000A3451"/>
    <w:rsid w:val="000B03B9"/>
    <w:rsid w:val="000B19E6"/>
    <w:rsid w:val="000B1D3E"/>
    <w:rsid w:val="000B218B"/>
    <w:rsid w:val="000C0D25"/>
    <w:rsid w:val="000C1AA0"/>
    <w:rsid w:val="000C4819"/>
    <w:rsid w:val="000C6DC6"/>
    <w:rsid w:val="000C788E"/>
    <w:rsid w:val="000D1C58"/>
    <w:rsid w:val="000D28F6"/>
    <w:rsid w:val="000D7515"/>
    <w:rsid w:val="000E096F"/>
    <w:rsid w:val="000E1598"/>
    <w:rsid w:val="000E40AE"/>
    <w:rsid w:val="000F444F"/>
    <w:rsid w:val="00103FEA"/>
    <w:rsid w:val="0010537D"/>
    <w:rsid w:val="00106403"/>
    <w:rsid w:val="001064BD"/>
    <w:rsid w:val="00110107"/>
    <w:rsid w:val="001103A4"/>
    <w:rsid w:val="00110923"/>
    <w:rsid w:val="00111ABB"/>
    <w:rsid w:val="00117E11"/>
    <w:rsid w:val="0012419E"/>
    <w:rsid w:val="00124B92"/>
    <w:rsid w:val="001301A3"/>
    <w:rsid w:val="001374C5"/>
    <w:rsid w:val="00141C5C"/>
    <w:rsid w:val="001429C4"/>
    <w:rsid w:val="001450B1"/>
    <w:rsid w:val="001556B7"/>
    <w:rsid w:val="00155F8C"/>
    <w:rsid w:val="0015600B"/>
    <w:rsid w:val="00165FB0"/>
    <w:rsid w:val="0016675A"/>
    <w:rsid w:val="001670E8"/>
    <w:rsid w:val="00167520"/>
    <w:rsid w:val="001711A0"/>
    <w:rsid w:val="001712FE"/>
    <w:rsid w:val="0017349E"/>
    <w:rsid w:val="001754D6"/>
    <w:rsid w:val="001804D0"/>
    <w:rsid w:val="00180861"/>
    <w:rsid w:val="00182B2A"/>
    <w:rsid w:val="00183774"/>
    <w:rsid w:val="00184EDC"/>
    <w:rsid w:val="00186372"/>
    <w:rsid w:val="001961E7"/>
    <w:rsid w:val="001A136C"/>
    <w:rsid w:val="001A27DC"/>
    <w:rsid w:val="001B144E"/>
    <w:rsid w:val="001C005A"/>
    <w:rsid w:val="001D0295"/>
    <w:rsid w:val="001D75E5"/>
    <w:rsid w:val="001E31A2"/>
    <w:rsid w:val="001E5A53"/>
    <w:rsid w:val="001E60C3"/>
    <w:rsid w:val="001F1A31"/>
    <w:rsid w:val="001F1EE0"/>
    <w:rsid w:val="001F5B81"/>
    <w:rsid w:val="001F6316"/>
    <w:rsid w:val="001F6917"/>
    <w:rsid w:val="00204D43"/>
    <w:rsid w:val="00206A09"/>
    <w:rsid w:val="0021095C"/>
    <w:rsid w:val="00211218"/>
    <w:rsid w:val="00211DF4"/>
    <w:rsid w:val="00213E6E"/>
    <w:rsid w:val="002171A6"/>
    <w:rsid w:val="002309D7"/>
    <w:rsid w:val="002324E3"/>
    <w:rsid w:val="00246AD7"/>
    <w:rsid w:val="00246C8E"/>
    <w:rsid w:val="0025427B"/>
    <w:rsid w:val="00263236"/>
    <w:rsid w:val="00264F56"/>
    <w:rsid w:val="002670BF"/>
    <w:rsid w:val="00267543"/>
    <w:rsid w:val="00273F4B"/>
    <w:rsid w:val="002751FD"/>
    <w:rsid w:val="00275815"/>
    <w:rsid w:val="00282BD9"/>
    <w:rsid w:val="00283F1F"/>
    <w:rsid w:val="0028760B"/>
    <w:rsid w:val="00287735"/>
    <w:rsid w:val="002877BB"/>
    <w:rsid w:val="0029203D"/>
    <w:rsid w:val="00295928"/>
    <w:rsid w:val="00296142"/>
    <w:rsid w:val="00296E0E"/>
    <w:rsid w:val="002974D1"/>
    <w:rsid w:val="002A1385"/>
    <w:rsid w:val="002B3EF6"/>
    <w:rsid w:val="002C547B"/>
    <w:rsid w:val="002C7F4D"/>
    <w:rsid w:val="002D225F"/>
    <w:rsid w:val="002D3D94"/>
    <w:rsid w:val="002D5E25"/>
    <w:rsid w:val="002D6095"/>
    <w:rsid w:val="002D7836"/>
    <w:rsid w:val="002E6CF7"/>
    <w:rsid w:val="002F1E0D"/>
    <w:rsid w:val="002F694F"/>
    <w:rsid w:val="00302385"/>
    <w:rsid w:val="0030477A"/>
    <w:rsid w:val="0031159B"/>
    <w:rsid w:val="00312047"/>
    <w:rsid w:val="0031289B"/>
    <w:rsid w:val="00312E19"/>
    <w:rsid w:val="003171DB"/>
    <w:rsid w:val="00321878"/>
    <w:rsid w:val="00322DAE"/>
    <w:rsid w:val="00322F31"/>
    <w:rsid w:val="00330946"/>
    <w:rsid w:val="00342D8C"/>
    <w:rsid w:val="003451E0"/>
    <w:rsid w:val="00351BF6"/>
    <w:rsid w:val="003520E6"/>
    <w:rsid w:val="00352D1F"/>
    <w:rsid w:val="00362562"/>
    <w:rsid w:val="00362D03"/>
    <w:rsid w:val="003630CF"/>
    <w:rsid w:val="00363EC5"/>
    <w:rsid w:val="003675CD"/>
    <w:rsid w:val="00371EB5"/>
    <w:rsid w:val="00375E3A"/>
    <w:rsid w:val="00384A38"/>
    <w:rsid w:val="00393DD9"/>
    <w:rsid w:val="003A3A76"/>
    <w:rsid w:val="003B0445"/>
    <w:rsid w:val="003C3203"/>
    <w:rsid w:val="003D068B"/>
    <w:rsid w:val="003D06E8"/>
    <w:rsid w:val="003D2312"/>
    <w:rsid w:val="003E0442"/>
    <w:rsid w:val="003E1601"/>
    <w:rsid w:val="003E2CBB"/>
    <w:rsid w:val="003E301A"/>
    <w:rsid w:val="003E3FF5"/>
    <w:rsid w:val="003E50FA"/>
    <w:rsid w:val="003E5223"/>
    <w:rsid w:val="003E6CF8"/>
    <w:rsid w:val="003E7562"/>
    <w:rsid w:val="003E788B"/>
    <w:rsid w:val="003F0AB5"/>
    <w:rsid w:val="003F237A"/>
    <w:rsid w:val="003F3815"/>
    <w:rsid w:val="003F5B1A"/>
    <w:rsid w:val="003F66F2"/>
    <w:rsid w:val="00400465"/>
    <w:rsid w:val="00401C87"/>
    <w:rsid w:val="00402C0B"/>
    <w:rsid w:val="00403706"/>
    <w:rsid w:val="00403C88"/>
    <w:rsid w:val="00412995"/>
    <w:rsid w:val="00415FCE"/>
    <w:rsid w:val="00416089"/>
    <w:rsid w:val="00417F49"/>
    <w:rsid w:val="0042177D"/>
    <w:rsid w:val="00423015"/>
    <w:rsid w:val="00423AC0"/>
    <w:rsid w:val="004240E5"/>
    <w:rsid w:val="004261A5"/>
    <w:rsid w:val="00434415"/>
    <w:rsid w:val="004379DD"/>
    <w:rsid w:val="00441ACD"/>
    <w:rsid w:val="00453A51"/>
    <w:rsid w:val="00457BFD"/>
    <w:rsid w:val="00461B15"/>
    <w:rsid w:val="00461E0E"/>
    <w:rsid w:val="00462F61"/>
    <w:rsid w:val="00464E90"/>
    <w:rsid w:val="00466087"/>
    <w:rsid w:val="0046638F"/>
    <w:rsid w:val="00470704"/>
    <w:rsid w:val="00472370"/>
    <w:rsid w:val="00475052"/>
    <w:rsid w:val="0048203A"/>
    <w:rsid w:val="00482FAA"/>
    <w:rsid w:val="004852C5"/>
    <w:rsid w:val="00485B62"/>
    <w:rsid w:val="00486B5F"/>
    <w:rsid w:val="00486F62"/>
    <w:rsid w:val="004918DD"/>
    <w:rsid w:val="004953CA"/>
    <w:rsid w:val="004A1265"/>
    <w:rsid w:val="004A250C"/>
    <w:rsid w:val="004A3847"/>
    <w:rsid w:val="004A40A8"/>
    <w:rsid w:val="004A49F5"/>
    <w:rsid w:val="004B2AB5"/>
    <w:rsid w:val="004B3819"/>
    <w:rsid w:val="004B3B24"/>
    <w:rsid w:val="004B6779"/>
    <w:rsid w:val="004C188F"/>
    <w:rsid w:val="004C477E"/>
    <w:rsid w:val="004D0691"/>
    <w:rsid w:val="004D0C03"/>
    <w:rsid w:val="004E0C16"/>
    <w:rsid w:val="004E2834"/>
    <w:rsid w:val="004E293C"/>
    <w:rsid w:val="004E29B3"/>
    <w:rsid w:val="004E4A06"/>
    <w:rsid w:val="004E5B41"/>
    <w:rsid w:val="004F152D"/>
    <w:rsid w:val="004F20CB"/>
    <w:rsid w:val="004F35F3"/>
    <w:rsid w:val="004F4472"/>
    <w:rsid w:val="004F5B65"/>
    <w:rsid w:val="004F65B7"/>
    <w:rsid w:val="005000F8"/>
    <w:rsid w:val="00502E54"/>
    <w:rsid w:val="00503BF1"/>
    <w:rsid w:val="00504602"/>
    <w:rsid w:val="005079CC"/>
    <w:rsid w:val="00510055"/>
    <w:rsid w:val="005146D0"/>
    <w:rsid w:val="00515DEB"/>
    <w:rsid w:val="0051614E"/>
    <w:rsid w:val="00517917"/>
    <w:rsid w:val="00523CFD"/>
    <w:rsid w:val="00524F41"/>
    <w:rsid w:val="005273CB"/>
    <w:rsid w:val="00530D21"/>
    <w:rsid w:val="00544285"/>
    <w:rsid w:val="00544CD9"/>
    <w:rsid w:val="00546424"/>
    <w:rsid w:val="00546BD4"/>
    <w:rsid w:val="00554AB1"/>
    <w:rsid w:val="00555C11"/>
    <w:rsid w:val="00555E46"/>
    <w:rsid w:val="00560B22"/>
    <w:rsid w:val="00563544"/>
    <w:rsid w:val="005723DD"/>
    <w:rsid w:val="00572B8A"/>
    <w:rsid w:val="00574BC8"/>
    <w:rsid w:val="00581007"/>
    <w:rsid w:val="005871BB"/>
    <w:rsid w:val="005874C7"/>
    <w:rsid w:val="00590D07"/>
    <w:rsid w:val="00591944"/>
    <w:rsid w:val="005937EB"/>
    <w:rsid w:val="00594563"/>
    <w:rsid w:val="00594A52"/>
    <w:rsid w:val="00594F64"/>
    <w:rsid w:val="00596CCE"/>
    <w:rsid w:val="005A0521"/>
    <w:rsid w:val="005A406C"/>
    <w:rsid w:val="005A7530"/>
    <w:rsid w:val="005A7D2C"/>
    <w:rsid w:val="005B0B73"/>
    <w:rsid w:val="005B58FF"/>
    <w:rsid w:val="005C23B5"/>
    <w:rsid w:val="005C7ABF"/>
    <w:rsid w:val="005D35E0"/>
    <w:rsid w:val="005D45ED"/>
    <w:rsid w:val="005D4BF8"/>
    <w:rsid w:val="005D6954"/>
    <w:rsid w:val="005D6E41"/>
    <w:rsid w:val="005E3AA7"/>
    <w:rsid w:val="005E4593"/>
    <w:rsid w:val="005E7BD3"/>
    <w:rsid w:val="005F33A4"/>
    <w:rsid w:val="005F4795"/>
    <w:rsid w:val="00600ACB"/>
    <w:rsid w:val="00601034"/>
    <w:rsid w:val="00603133"/>
    <w:rsid w:val="00603C44"/>
    <w:rsid w:val="00605C93"/>
    <w:rsid w:val="00605DDD"/>
    <w:rsid w:val="00612C55"/>
    <w:rsid w:val="00612E67"/>
    <w:rsid w:val="006131F6"/>
    <w:rsid w:val="00614500"/>
    <w:rsid w:val="006159CA"/>
    <w:rsid w:val="006203D6"/>
    <w:rsid w:val="00621EE5"/>
    <w:rsid w:val="006229CF"/>
    <w:rsid w:val="00622D7C"/>
    <w:rsid w:val="00623A05"/>
    <w:rsid w:val="00633BDF"/>
    <w:rsid w:val="00633D83"/>
    <w:rsid w:val="0063472A"/>
    <w:rsid w:val="006430E1"/>
    <w:rsid w:val="006457E7"/>
    <w:rsid w:val="00646188"/>
    <w:rsid w:val="00647F0C"/>
    <w:rsid w:val="0065204B"/>
    <w:rsid w:val="006530AA"/>
    <w:rsid w:val="006550F9"/>
    <w:rsid w:val="00662363"/>
    <w:rsid w:val="00664ABA"/>
    <w:rsid w:val="00666FC5"/>
    <w:rsid w:val="00672358"/>
    <w:rsid w:val="00677197"/>
    <w:rsid w:val="00684AE0"/>
    <w:rsid w:val="006910D1"/>
    <w:rsid w:val="006942F2"/>
    <w:rsid w:val="00697837"/>
    <w:rsid w:val="00697C9D"/>
    <w:rsid w:val="006A1995"/>
    <w:rsid w:val="006A45B9"/>
    <w:rsid w:val="006B0504"/>
    <w:rsid w:val="006B072D"/>
    <w:rsid w:val="006B3601"/>
    <w:rsid w:val="006C2B04"/>
    <w:rsid w:val="006C4B84"/>
    <w:rsid w:val="006C5C23"/>
    <w:rsid w:val="006D1465"/>
    <w:rsid w:val="006D20AB"/>
    <w:rsid w:val="006E0A05"/>
    <w:rsid w:val="006E61FC"/>
    <w:rsid w:val="006F0E10"/>
    <w:rsid w:val="006F4057"/>
    <w:rsid w:val="006F7EB4"/>
    <w:rsid w:val="00701C54"/>
    <w:rsid w:val="00705CFE"/>
    <w:rsid w:val="0070719A"/>
    <w:rsid w:val="00707B43"/>
    <w:rsid w:val="007130F9"/>
    <w:rsid w:val="0071505D"/>
    <w:rsid w:val="0071675D"/>
    <w:rsid w:val="00720C46"/>
    <w:rsid w:val="00721295"/>
    <w:rsid w:val="007217F3"/>
    <w:rsid w:val="0072243C"/>
    <w:rsid w:val="00723167"/>
    <w:rsid w:val="007300B3"/>
    <w:rsid w:val="007302E9"/>
    <w:rsid w:val="0073656D"/>
    <w:rsid w:val="0075090F"/>
    <w:rsid w:val="00752F4D"/>
    <w:rsid w:val="00756577"/>
    <w:rsid w:val="007575F9"/>
    <w:rsid w:val="00763BBA"/>
    <w:rsid w:val="00766532"/>
    <w:rsid w:val="0078424B"/>
    <w:rsid w:val="007842CE"/>
    <w:rsid w:val="00784937"/>
    <w:rsid w:val="00784D58"/>
    <w:rsid w:val="0078644F"/>
    <w:rsid w:val="00786EC9"/>
    <w:rsid w:val="00786EE7"/>
    <w:rsid w:val="00794763"/>
    <w:rsid w:val="00797285"/>
    <w:rsid w:val="007A1A6B"/>
    <w:rsid w:val="007A6DDB"/>
    <w:rsid w:val="007B5617"/>
    <w:rsid w:val="007B57EA"/>
    <w:rsid w:val="007C0D23"/>
    <w:rsid w:val="007C37FC"/>
    <w:rsid w:val="007C5BFF"/>
    <w:rsid w:val="007D03F3"/>
    <w:rsid w:val="007D2676"/>
    <w:rsid w:val="007D423B"/>
    <w:rsid w:val="007D4E88"/>
    <w:rsid w:val="007F40D3"/>
    <w:rsid w:val="00803A7D"/>
    <w:rsid w:val="008077B7"/>
    <w:rsid w:val="00812C36"/>
    <w:rsid w:val="00815A68"/>
    <w:rsid w:val="00815DE5"/>
    <w:rsid w:val="0082066E"/>
    <w:rsid w:val="00820E35"/>
    <w:rsid w:val="008254B6"/>
    <w:rsid w:val="00825BB3"/>
    <w:rsid w:val="008270A4"/>
    <w:rsid w:val="0083033F"/>
    <w:rsid w:val="0084108F"/>
    <w:rsid w:val="00851772"/>
    <w:rsid w:val="00853F7C"/>
    <w:rsid w:val="008559F5"/>
    <w:rsid w:val="00856F7B"/>
    <w:rsid w:val="00860EF7"/>
    <w:rsid w:val="00861AE6"/>
    <w:rsid w:val="00861F71"/>
    <w:rsid w:val="00863B57"/>
    <w:rsid w:val="00866858"/>
    <w:rsid w:val="0086757C"/>
    <w:rsid w:val="00867D91"/>
    <w:rsid w:val="00871462"/>
    <w:rsid w:val="00873F0B"/>
    <w:rsid w:val="00874858"/>
    <w:rsid w:val="00877822"/>
    <w:rsid w:val="00877B18"/>
    <w:rsid w:val="00880A08"/>
    <w:rsid w:val="00883B9A"/>
    <w:rsid w:val="00885E32"/>
    <w:rsid w:val="00890388"/>
    <w:rsid w:val="00892A8D"/>
    <w:rsid w:val="008934AE"/>
    <w:rsid w:val="008958A8"/>
    <w:rsid w:val="008A1941"/>
    <w:rsid w:val="008A5C96"/>
    <w:rsid w:val="008B01E6"/>
    <w:rsid w:val="008B06DF"/>
    <w:rsid w:val="008B1223"/>
    <w:rsid w:val="008B3E84"/>
    <w:rsid w:val="008C1A0A"/>
    <w:rsid w:val="008C446E"/>
    <w:rsid w:val="008D1D43"/>
    <w:rsid w:val="008D2164"/>
    <w:rsid w:val="008D271E"/>
    <w:rsid w:val="008D406A"/>
    <w:rsid w:val="008D6863"/>
    <w:rsid w:val="008D7A27"/>
    <w:rsid w:val="008E02CE"/>
    <w:rsid w:val="008E434A"/>
    <w:rsid w:val="008E7065"/>
    <w:rsid w:val="008E7986"/>
    <w:rsid w:val="008F04C6"/>
    <w:rsid w:val="008F0A3A"/>
    <w:rsid w:val="00904830"/>
    <w:rsid w:val="00905577"/>
    <w:rsid w:val="00906A8E"/>
    <w:rsid w:val="00912543"/>
    <w:rsid w:val="009136A7"/>
    <w:rsid w:val="009173C8"/>
    <w:rsid w:val="0092360E"/>
    <w:rsid w:val="00924C1A"/>
    <w:rsid w:val="00925D61"/>
    <w:rsid w:val="00925E45"/>
    <w:rsid w:val="00926D56"/>
    <w:rsid w:val="00926FA5"/>
    <w:rsid w:val="00927947"/>
    <w:rsid w:val="00935492"/>
    <w:rsid w:val="00936724"/>
    <w:rsid w:val="00936A9C"/>
    <w:rsid w:val="00943969"/>
    <w:rsid w:val="009459D5"/>
    <w:rsid w:val="0094789F"/>
    <w:rsid w:val="00951C25"/>
    <w:rsid w:val="00956294"/>
    <w:rsid w:val="009611E5"/>
    <w:rsid w:val="00965967"/>
    <w:rsid w:val="00967D7F"/>
    <w:rsid w:val="00973C27"/>
    <w:rsid w:val="00974C6F"/>
    <w:rsid w:val="00977ED0"/>
    <w:rsid w:val="00983B9A"/>
    <w:rsid w:val="009A0651"/>
    <w:rsid w:val="009A2332"/>
    <w:rsid w:val="009A2FB5"/>
    <w:rsid w:val="009A5A53"/>
    <w:rsid w:val="009B0C11"/>
    <w:rsid w:val="009B0E33"/>
    <w:rsid w:val="009B2C24"/>
    <w:rsid w:val="009B3499"/>
    <w:rsid w:val="009B51E7"/>
    <w:rsid w:val="009B7020"/>
    <w:rsid w:val="009C0F69"/>
    <w:rsid w:val="009C5611"/>
    <w:rsid w:val="009C6811"/>
    <w:rsid w:val="009C6B0D"/>
    <w:rsid w:val="009C73D4"/>
    <w:rsid w:val="009D20B6"/>
    <w:rsid w:val="009D21DF"/>
    <w:rsid w:val="009D35EB"/>
    <w:rsid w:val="009D5070"/>
    <w:rsid w:val="009D6340"/>
    <w:rsid w:val="009D6B7F"/>
    <w:rsid w:val="009D6E0D"/>
    <w:rsid w:val="009D7C3C"/>
    <w:rsid w:val="009E2536"/>
    <w:rsid w:val="009F6758"/>
    <w:rsid w:val="00A0170F"/>
    <w:rsid w:val="00A11637"/>
    <w:rsid w:val="00A21E7A"/>
    <w:rsid w:val="00A22C12"/>
    <w:rsid w:val="00A30CE7"/>
    <w:rsid w:val="00A31097"/>
    <w:rsid w:val="00A330B9"/>
    <w:rsid w:val="00A3332A"/>
    <w:rsid w:val="00A43E6E"/>
    <w:rsid w:val="00A45FDA"/>
    <w:rsid w:val="00A511E2"/>
    <w:rsid w:val="00A54237"/>
    <w:rsid w:val="00A5528C"/>
    <w:rsid w:val="00A63BB7"/>
    <w:rsid w:val="00A6488C"/>
    <w:rsid w:val="00A77481"/>
    <w:rsid w:val="00A83F37"/>
    <w:rsid w:val="00A87669"/>
    <w:rsid w:val="00A92797"/>
    <w:rsid w:val="00A9413F"/>
    <w:rsid w:val="00A957C7"/>
    <w:rsid w:val="00A959A0"/>
    <w:rsid w:val="00AA1BCB"/>
    <w:rsid w:val="00AA2B8E"/>
    <w:rsid w:val="00AA31EF"/>
    <w:rsid w:val="00AA5151"/>
    <w:rsid w:val="00AB31C3"/>
    <w:rsid w:val="00AC4901"/>
    <w:rsid w:val="00AC7BB1"/>
    <w:rsid w:val="00AD039F"/>
    <w:rsid w:val="00AD1868"/>
    <w:rsid w:val="00AD51CE"/>
    <w:rsid w:val="00AD6AA1"/>
    <w:rsid w:val="00AD6E40"/>
    <w:rsid w:val="00AE1A86"/>
    <w:rsid w:val="00AE27A4"/>
    <w:rsid w:val="00AE3282"/>
    <w:rsid w:val="00AF28CD"/>
    <w:rsid w:val="00AF34E7"/>
    <w:rsid w:val="00AF5C73"/>
    <w:rsid w:val="00B066D5"/>
    <w:rsid w:val="00B104FB"/>
    <w:rsid w:val="00B10F67"/>
    <w:rsid w:val="00B12AFF"/>
    <w:rsid w:val="00B21DA3"/>
    <w:rsid w:val="00B23FBA"/>
    <w:rsid w:val="00B245AF"/>
    <w:rsid w:val="00B27249"/>
    <w:rsid w:val="00B27E50"/>
    <w:rsid w:val="00B33214"/>
    <w:rsid w:val="00B337C8"/>
    <w:rsid w:val="00B47A5A"/>
    <w:rsid w:val="00B47F8A"/>
    <w:rsid w:val="00B515D8"/>
    <w:rsid w:val="00B51C09"/>
    <w:rsid w:val="00B51E8A"/>
    <w:rsid w:val="00B57B94"/>
    <w:rsid w:val="00B63349"/>
    <w:rsid w:val="00B640B0"/>
    <w:rsid w:val="00B644B3"/>
    <w:rsid w:val="00B64EA2"/>
    <w:rsid w:val="00B657AA"/>
    <w:rsid w:val="00B660BE"/>
    <w:rsid w:val="00B6716E"/>
    <w:rsid w:val="00B707E9"/>
    <w:rsid w:val="00B70805"/>
    <w:rsid w:val="00B715C9"/>
    <w:rsid w:val="00B71B78"/>
    <w:rsid w:val="00B71DDA"/>
    <w:rsid w:val="00B74445"/>
    <w:rsid w:val="00B80413"/>
    <w:rsid w:val="00B80FD2"/>
    <w:rsid w:val="00B82476"/>
    <w:rsid w:val="00B82F6D"/>
    <w:rsid w:val="00B85701"/>
    <w:rsid w:val="00B85908"/>
    <w:rsid w:val="00B86B75"/>
    <w:rsid w:val="00B91074"/>
    <w:rsid w:val="00B94DA9"/>
    <w:rsid w:val="00B96873"/>
    <w:rsid w:val="00B96C83"/>
    <w:rsid w:val="00BA6440"/>
    <w:rsid w:val="00BB60E7"/>
    <w:rsid w:val="00BB7FE4"/>
    <w:rsid w:val="00BC0157"/>
    <w:rsid w:val="00BC48D5"/>
    <w:rsid w:val="00BD0D04"/>
    <w:rsid w:val="00BD5E11"/>
    <w:rsid w:val="00BD745F"/>
    <w:rsid w:val="00BD7480"/>
    <w:rsid w:val="00BE193A"/>
    <w:rsid w:val="00BE1D9E"/>
    <w:rsid w:val="00BE2A09"/>
    <w:rsid w:val="00BE3944"/>
    <w:rsid w:val="00BE78C9"/>
    <w:rsid w:val="00BF4B27"/>
    <w:rsid w:val="00BF7371"/>
    <w:rsid w:val="00BF75E9"/>
    <w:rsid w:val="00C02211"/>
    <w:rsid w:val="00C03E53"/>
    <w:rsid w:val="00C074D2"/>
    <w:rsid w:val="00C118A6"/>
    <w:rsid w:val="00C11F70"/>
    <w:rsid w:val="00C137A8"/>
    <w:rsid w:val="00C15390"/>
    <w:rsid w:val="00C203F1"/>
    <w:rsid w:val="00C212F9"/>
    <w:rsid w:val="00C236C5"/>
    <w:rsid w:val="00C26F64"/>
    <w:rsid w:val="00C2775D"/>
    <w:rsid w:val="00C30F80"/>
    <w:rsid w:val="00C313FC"/>
    <w:rsid w:val="00C31A92"/>
    <w:rsid w:val="00C32A64"/>
    <w:rsid w:val="00C36279"/>
    <w:rsid w:val="00C45DAD"/>
    <w:rsid w:val="00C51E18"/>
    <w:rsid w:val="00C561CE"/>
    <w:rsid w:val="00C56C4C"/>
    <w:rsid w:val="00C65CF5"/>
    <w:rsid w:val="00C70976"/>
    <w:rsid w:val="00C70C41"/>
    <w:rsid w:val="00C7269D"/>
    <w:rsid w:val="00C73589"/>
    <w:rsid w:val="00C7453E"/>
    <w:rsid w:val="00C760DB"/>
    <w:rsid w:val="00C76679"/>
    <w:rsid w:val="00C76D48"/>
    <w:rsid w:val="00C778CF"/>
    <w:rsid w:val="00C83598"/>
    <w:rsid w:val="00C84FB2"/>
    <w:rsid w:val="00C86553"/>
    <w:rsid w:val="00C963BC"/>
    <w:rsid w:val="00CA1BA2"/>
    <w:rsid w:val="00CA1C5C"/>
    <w:rsid w:val="00CA28A6"/>
    <w:rsid w:val="00CA4166"/>
    <w:rsid w:val="00CA5303"/>
    <w:rsid w:val="00CA7C43"/>
    <w:rsid w:val="00CA7EBB"/>
    <w:rsid w:val="00CB04D6"/>
    <w:rsid w:val="00CC1C62"/>
    <w:rsid w:val="00CC51D3"/>
    <w:rsid w:val="00CC546A"/>
    <w:rsid w:val="00CC6B01"/>
    <w:rsid w:val="00CD2E1C"/>
    <w:rsid w:val="00CE7B47"/>
    <w:rsid w:val="00CF399E"/>
    <w:rsid w:val="00CF3AEF"/>
    <w:rsid w:val="00CF6648"/>
    <w:rsid w:val="00CF6DB5"/>
    <w:rsid w:val="00D017A3"/>
    <w:rsid w:val="00D01B3C"/>
    <w:rsid w:val="00D076EB"/>
    <w:rsid w:val="00D13856"/>
    <w:rsid w:val="00D15C36"/>
    <w:rsid w:val="00D166EC"/>
    <w:rsid w:val="00D20622"/>
    <w:rsid w:val="00D2549D"/>
    <w:rsid w:val="00D25885"/>
    <w:rsid w:val="00D267FD"/>
    <w:rsid w:val="00D31CD5"/>
    <w:rsid w:val="00D3350A"/>
    <w:rsid w:val="00D348D4"/>
    <w:rsid w:val="00D41589"/>
    <w:rsid w:val="00D44FFC"/>
    <w:rsid w:val="00D45802"/>
    <w:rsid w:val="00D465C4"/>
    <w:rsid w:val="00D5006F"/>
    <w:rsid w:val="00D70FE9"/>
    <w:rsid w:val="00D716FC"/>
    <w:rsid w:val="00D748B1"/>
    <w:rsid w:val="00D76A9D"/>
    <w:rsid w:val="00D81D1E"/>
    <w:rsid w:val="00D82D6C"/>
    <w:rsid w:val="00D850FA"/>
    <w:rsid w:val="00D853DB"/>
    <w:rsid w:val="00D873EA"/>
    <w:rsid w:val="00D94D9E"/>
    <w:rsid w:val="00D94F73"/>
    <w:rsid w:val="00D951EA"/>
    <w:rsid w:val="00D963E5"/>
    <w:rsid w:val="00DA1DE6"/>
    <w:rsid w:val="00DA24A7"/>
    <w:rsid w:val="00DA6306"/>
    <w:rsid w:val="00DB1357"/>
    <w:rsid w:val="00DB2DE4"/>
    <w:rsid w:val="00DB3378"/>
    <w:rsid w:val="00DC1DE0"/>
    <w:rsid w:val="00DC2F4F"/>
    <w:rsid w:val="00DC4775"/>
    <w:rsid w:val="00DC51D8"/>
    <w:rsid w:val="00DC63CA"/>
    <w:rsid w:val="00DC694C"/>
    <w:rsid w:val="00DC7347"/>
    <w:rsid w:val="00DC7D8E"/>
    <w:rsid w:val="00DD090B"/>
    <w:rsid w:val="00DD1FF6"/>
    <w:rsid w:val="00DD34F8"/>
    <w:rsid w:val="00DE15F7"/>
    <w:rsid w:val="00DE4A3C"/>
    <w:rsid w:val="00DE5C50"/>
    <w:rsid w:val="00DE746F"/>
    <w:rsid w:val="00DF0C53"/>
    <w:rsid w:val="00DF1320"/>
    <w:rsid w:val="00DF3C10"/>
    <w:rsid w:val="00DF46EE"/>
    <w:rsid w:val="00DF6D7E"/>
    <w:rsid w:val="00E04079"/>
    <w:rsid w:val="00E128C0"/>
    <w:rsid w:val="00E13207"/>
    <w:rsid w:val="00E1392C"/>
    <w:rsid w:val="00E13B8C"/>
    <w:rsid w:val="00E15BB1"/>
    <w:rsid w:val="00E15F9C"/>
    <w:rsid w:val="00E17D53"/>
    <w:rsid w:val="00E20015"/>
    <w:rsid w:val="00E20541"/>
    <w:rsid w:val="00E21457"/>
    <w:rsid w:val="00E2326B"/>
    <w:rsid w:val="00E256F4"/>
    <w:rsid w:val="00E30544"/>
    <w:rsid w:val="00E315A3"/>
    <w:rsid w:val="00E31CDD"/>
    <w:rsid w:val="00E3399F"/>
    <w:rsid w:val="00E41758"/>
    <w:rsid w:val="00E41EE4"/>
    <w:rsid w:val="00E45E5D"/>
    <w:rsid w:val="00E46FF0"/>
    <w:rsid w:val="00E511A5"/>
    <w:rsid w:val="00E524A2"/>
    <w:rsid w:val="00E63BF5"/>
    <w:rsid w:val="00E64316"/>
    <w:rsid w:val="00E64E76"/>
    <w:rsid w:val="00E72D9E"/>
    <w:rsid w:val="00E736EE"/>
    <w:rsid w:val="00E73A96"/>
    <w:rsid w:val="00E73DFE"/>
    <w:rsid w:val="00E752F6"/>
    <w:rsid w:val="00E761F2"/>
    <w:rsid w:val="00E76769"/>
    <w:rsid w:val="00E77408"/>
    <w:rsid w:val="00E81248"/>
    <w:rsid w:val="00E845F7"/>
    <w:rsid w:val="00E85DC9"/>
    <w:rsid w:val="00E90184"/>
    <w:rsid w:val="00EA200E"/>
    <w:rsid w:val="00EA668E"/>
    <w:rsid w:val="00EB0F41"/>
    <w:rsid w:val="00EB26B8"/>
    <w:rsid w:val="00EB3518"/>
    <w:rsid w:val="00EB3658"/>
    <w:rsid w:val="00EB3B9E"/>
    <w:rsid w:val="00EB4BA0"/>
    <w:rsid w:val="00EB5B41"/>
    <w:rsid w:val="00EC16B8"/>
    <w:rsid w:val="00EC39C3"/>
    <w:rsid w:val="00EC3D54"/>
    <w:rsid w:val="00ED74EA"/>
    <w:rsid w:val="00EE27A2"/>
    <w:rsid w:val="00EE57B9"/>
    <w:rsid w:val="00EE5D61"/>
    <w:rsid w:val="00EE5F32"/>
    <w:rsid w:val="00EF0A60"/>
    <w:rsid w:val="00EF53A2"/>
    <w:rsid w:val="00EF58E4"/>
    <w:rsid w:val="00EF7BDC"/>
    <w:rsid w:val="00EF7D4A"/>
    <w:rsid w:val="00F051C0"/>
    <w:rsid w:val="00F06714"/>
    <w:rsid w:val="00F06E77"/>
    <w:rsid w:val="00F12C5E"/>
    <w:rsid w:val="00F12CA4"/>
    <w:rsid w:val="00F13816"/>
    <w:rsid w:val="00F14D89"/>
    <w:rsid w:val="00F164F6"/>
    <w:rsid w:val="00F177B4"/>
    <w:rsid w:val="00F20871"/>
    <w:rsid w:val="00F20AEF"/>
    <w:rsid w:val="00F30BC7"/>
    <w:rsid w:val="00F31125"/>
    <w:rsid w:val="00F31E5F"/>
    <w:rsid w:val="00F32E26"/>
    <w:rsid w:val="00F358E9"/>
    <w:rsid w:val="00F35A32"/>
    <w:rsid w:val="00F3616B"/>
    <w:rsid w:val="00F4036C"/>
    <w:rsid w:val="00F40D3E"/>
    <w:rsid w:val="00F41C3A"/>
    <w:rsid w:val="00F42C3F"/>
    <w:rsid w:val="00F43833"/>
    <w:rsid w:val="00F4638C"/>
    <w:rsid w:val="00F46F3B"/>
    <w:rsid w:val="00F526EF"/>
    <w:rsid w:val="00F55025"/>
    <w:rsid w:val="00F56229"/>
    <w:rsid w:val="00F60174"/>
    <w:rsid w:val="00F628C9"/>
    <w:rsid w:val="00F64C97"/>
    <w:rsid w:val="00F6699D"/>
    <w:rsid w:val="00F6726E"/>
    <w:rsid w:val="00F70E45"/>
    <w:rsid w:val="00F73324"/>
    <w:rsid w:val="00F74E7F"/>
    <w:rsid w:val="00F77667"/>
    <w:rsid w:val="00F81E44"/>
    <w:rsid w:val="00F868A5"/>
    <w:rsid w:val="00F9009D"/>
    <w:rsid w:val="00F90D02"/>
    <w:rsid w:val="00F91115"/>
    <w:rsid w:val="00F91FED"/>
    <w:rsid w:val="00F9209D"/>
    <w:rsid w:val="00F938EC"/>
    <w:rsid w:val="00F97802"/>
    <w:rsid w:val="00FA370D"/>
    <w:rsid w:val="00FA640E"/>
    <w:rsid w:val="00FA65B7"/>
    <w:rsid w:val="00FA6E46"/>
    <w:rsid w:val="00FA7DA4"/>
    <w:rsid w:val="00FB531A"/>
    <w:rsid w:val="00FB6916"/>
    <w:rsid w:val="00FB7BD1"/>
    <w:rsid w:val="00FC4C4C"/>
    <w:rsid w:val="00FD226C"/>
    <w:rsid w:val="00FD5EB2"/>
    <w:rsid w:val="00FD704D"/>
    <w:rsid w:val="00FE3532"/>
    <w:rsid w:val="00FE3891"/>
    <w:rsid w:val="00FE46E5"/>
    <w:rsid w:val="00FE4B6F"/>
    <w:rsid w:val="00FE4FF0"/>
    <w:rsid w:val="00FF6AE0"/>
    <w:rsid w:val="02A2E507"/>
    <w:rsid w:val="03C05221"/>
    <w:rsid w:val="1106C1AA"/>
    <w:rsid w:val="114222DC"/>
    <w:rsid w:val="12A8195E"/>
    <w:rsid w:val="12D9515F"/>
    <w:rsid w:val="130DC1FA"/>
    <w:rsid w:val="1995C479"/>
    <w:rsid w:val="1B20A39C"/>
    <w:rsid w:val="311D6F50"/>
    <w:rsid w:val="34CA228A"/>
    <w:rsid w:val="39720D5C"/>
    <w:rsid w:val="454C3091"/>
    <w:rsid w:val="47F7003E"/>
    <w:rsid w:val="5432D1E2"/>
    <w:rsid w:val="5C42A2CE"/>
    <w:rsid w:val="60B28455"/>
    <w:rsid w:val="612E1C4C"/>
    <w:rsid w:val="6725D746"/>
    <w:rsid w:val="67D63E1E"/>
    <w:rsid w:val="69258BA5"/>
    <w:rsid w:val="699A2B4D"/>
    <w:rsid w:val="6CA930D0"/>
    <w:rsid w:val="7476B383"/>
    <w:rsid w:val="75E7B62E"/>
    <w:rsid w:val="7B12A7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2DF7F"/>
  <w15:docId w15:val="{8C59982B-A915-46AF-8049-AF9B0E85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6FC5"/>
    <w:rPr>
      <w:lang w:val="pt-PT"/>
    </w:rPr>
  </w:style>
  <w:style w:type="paragraph" w:styleId="Ttulo1">
    <w:name w:val="heading 1"/>
    <w:basedOn w:val="Normal"/>
    <w:next w:val="Corpodetexto"/>
    <w:uiPriority w:val="9"/>
    <w:qFormat/>
    <w:rsid w:val="009D20B6"/>
    <w:pPr>
      <w:keepNext/>
      <w:keepLines/>
      <w:numPr>
        <w:numId w:val="2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9D20B6"/>
    <w:pPr>
      <w:keepNext/>
      <w:keepLines/>
      <w:numPr>
        <w:ilvl w:val="1"/>
        <w:numId w:val="2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9D20B6"/>
    <w:pPr>
      <w:keepNext/>
      <w:keepLines/>
      <w:numPr>
        <w:ilvl w:val="2"/>
        <w:numId w:val="2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rsid w:val="00523CFD"/>
    <w:pPr>
      <w:keepNext/>
      <w:keepLines/>
      <w:numPr>
        <w:ilvl w:val="3"/>
        <w:numId w:val="21"/>
      </w:numPr>
      <w:spacing w:after="0" w:line="360" w:lineRule="auto"/>
      <w:jc w:val="both"/>
      <w:outlineLvl w:val="3"/>
    </w:pPr>
    <w:rPr>
      <w:rFonts w:ascii="Helvetica" w:eastAsiaTheme="majorEastAsia" w:hAnsi="Helvetica" w:cstheme="majorBidi"/>
      <w:b/>
      <w:bCs/>
      <w:sz w:val="22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  <w:pPr>
      <w:spacing w:after="0" w:line="480" w:lineRule="auto"/>
      <w:ind w:left="720" w:hanging="720"/>
    </w:p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tabs>
        <w:tab w:val="right" w:leader="dot" w:pos="9350"/>
      </w:tabs>
      <w:spacing w:after="100"/>
    </w:pPr>
    <w:rPr>
      <w:rFonts w:ascii="Garamond" w:hAnsi="Garamond" w:cs="Times New Roman (Body CS)"/>
      <w:sz w:val="28"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after="100"/>
      <w:ind w:left="240"/>
    </w:pPr>
    <w:rPr>
      <w:rFonts w:ascii="Garamond" w:hAnsi="Garamond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100"/>
      <w:ind w:left="480"/>
    </w:pPr>
    <w:rPr>
      <w:rFonts w:ascii="Garamond" w:hAnsi="Garamond"/>
      <w:sz w:val="28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paragraph" w:styleId="Textodenotadefim">
    <w:name w:val="endnote text"/>
    <w:basedOn w:val="Normal"/>
    <w:link w:val="TextodenotadefimCarter"/>
    <w:semiHidden/>
    <w:unhideWhenUsed/>
    <w:rsid w:val="00C30F80"/>
    <w:pPr>
      <w:spacing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semiHidden/>
    <w:rsid w:val="00C30F80"/>
    <w:rPr>
      <w:sz w:val="20"/>
      <w:szCs w:val="20"/>
      <w:lang w:val="pt-PT"/>
    </w:rPr>
  </w:style>
  <w:style w:type="character" w:styleId="Refdenotadefim">
    <w:name w:val="endnote reference"/>
    <w:basedOn w:val="Tipodeletrapredefinidodopargrafo"/>
    <w:semiHidden/>
    <w:unhideWhenUsed/>
    <w:rsid w:val="00C30F80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417F49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EB5B41"/>
    <w:rPr>
      <w:rFonts w:ascii="Helvetica" w:eastAsiaTheme="majorEastAsia" w:hAnsi="Helvetica" w:cstheme="majorBidi"/>
      <w:b/>
      <w:bCs/>
      <w:color w:val="000000" w:themeColor="text1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A640E"/>
    <w:rPr>
      <w:rFonts w:ascii="Helvetica" w:eastAsiaTheme="majorEastAsia" w:hAnsi="Helvetica" w:cs="Times New Roman (Headings CS)"/>
      <w:b/>
      <w:bCs/>
      <w:sz w:val="28"/>
      <w:szCs w:val="28"/>
      <w:lang w:val="pt-PT"/>
    </w:rPr>
  </w:style>
  <w:style w:type="paragraph" w:styleId="NormalWeb">
    <w:name w:val="Normal (Web)"/>
    <w:basedOn w:val="Normal"/>
    <w:uiPriority w:val="99"/>
    <w:semiHidden/>
    <w:unhideWhenUsed/>
    <w:rsid w:val="00C203F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5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9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0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5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pt.wikipedia.org/w/index.php?title=Diferencia%C3%A7%C3%A3o_num%C3%A9rica&amp;oldid=66928287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pt.wikipedia.org/w/index.php?title=Integra%C3%A7%C3%A3o_num%C3%A9rica&amp;oldid=64614705" TargetMode="External"/><Relationship Id="rId27" Type="http://schemas.openxmlformats.org/officeDocument/2006/relationships/fontTable" Target="fontTable.xml"/><Relationship Id="rId30" Type="http://schemas.microsoft.com/office/2020/10/relationships/intelligence" Target="intelligence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ago\Documents\Custom%20Office%20Templates\ISE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84DF6D69C4455DA2E4ABF1F3E18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4AF0F-F5C7-432B-817F-F033AF275E54}"/>
      </w:docPartPr>
      <w:docPartBody>
        <w:p w:rsidR="00FC3201" w:rsidRDefault="006131F6" w:rsidP="006131F6">
          <w:pPr>
            <w:pStyle w:val="AB84DF6D69C4455DA2E4ABF1F3E18B4A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F6541B4D5DE44C8A9ECD436D0757D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A5536-D29F-4EE2-B0EB-3770428FAAF1}"/>
      </w:docPartPr>
      <w:docPartBody>
        <w:p w:rsidR="00FC3201" w:rsidRDefault="006131F6" w:rsidP="006131F6">
          <w:pPr>
            <w:pStyle w:val="F6541B4D5DE44C8A9ECD436D0757D62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581EDF6A25E346E1A918F414EFB81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E8250-8516-495A-9857-95790F46BD99}"/>
      </w:docPartPr>
      <w:docPartBody>
        <w:p w:rsidR="00FC3201" w:rsidRDefault="006131F6" w:rsidP="006131F6">
          <w:pPr>
            <w:pStyle w:val="581EDF6A25E346E1A918F414EFB8153C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A1384E3D0D7540AD96F87FAF7C6C6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858DB-60F9-4191-A932-AC8BF9E73439}"/>
      </w:docPartPr>
      <w:docPartBody>
        <w:p w:rsidR="00FC3201" w:rsidRDefault="006131F6" w:rsidP="006131F6">
          <w:pPr>
            <w:pStyle w:val="A1384E3D0D7540AD96F87FAF7C6C6EF5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F2675A6EEAB44E4AADC3561C7523A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3ECEB-193C-4184-A14E-ABF6818A3443}"/>
      </w:docPartPr>
      <w:docPartBody>
        <w:p w:rsidR="00B30F1D" w:rsidRDefault="007842CE" w:rsidP="007842CE">
          <w:pPr>
            <w:pStyle w:val="F2675A6EEAB44E4AADC3561C7523A844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F6"/>
    <w:rsid w:val="00050BFD"/>
    <w:rsid w:val="00091595"/>
    <w:rsid w:val="000A3451"/>
    <w:rsid w:val="002A387F"/>
    <w:rsid w:val="002C0167"/>
    <w:rsid w:val="00304DC7"/>
    <w:rsid w:val="003E5223"/>
    <w:rsid w:val="003F3815"/>
    <w:rsid w:val="004240DC"/>
    <w:rsid w:val="004B12AD"/>
    <w:rsid w:val="00536EF3"/>
    <w:rsid w:val="00544CD9"/>
    <w:rsid w:val="00572B8A"/>
    <w:rsid w:val="00576F08"/>
    <w:rsid w:val="005A0521"/>
    <w:rsid w:val="006131F6"/>
    <w:rsid w:val="00617995"/>
    <w:rsid w:val="006465E3"/>
    <w:rsid w:val="007842CE"/>
    <w:rsid w:val="007E47D2"/>
    <w:rsid w:val="009A2332"/>
    <w:rsid w:val="00A521BB"/>
    <w:rsid w:val="00A82689"/>
    <w:rsid w:val="00AC7171"/>
    <w:rsid w:val="00AD3361"/>
    <w:rsid w:val="00B30F1D"/>
    <w:rsid w:val="00B51E8A"/>
    <w:rsid w:val="00BA14DE"/>
    <w:rsid w:val="00CD6366"/>
    <w:rsid w:val="00D963E5"/>
    <w:rsid w:val="00EA6F4C"/>
    <w:rsid w:val="00F3572B"/>
    <w:rsid w:val="00F47282"/>
    <w:rsid w:val="00F968B6"/>
    <w:rsid w:val="00FC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4B12AD"/>
    <w:rPr>
      <w:color w:val="808080"/>
    </w:rPr>
  </w:style>
  <w:style w:type="paragraph" w:customStyle="1" w:styleId="AB84DF6D69C4455DA2E4ABF1F3E18B4A">
    <w:name w:val="AB84DF6D69C4455DA2E4ABF1F3E18B4A"/>
    <w:rsid w:val="006131F6"/>
  </w:style>
  <w:style w:type="paragraph" w:customStyle="1" w:styleId="F6541B4D5DE44C8A9ECD436D0757D626">
    <w:name w:val="F6541B4D5DE44C8A9ECD436D0757D626"/>
    <w:rsid w:val="006131F6"/>
  </w:style>
  <w:style w:type="paragraph" w:customStyle="1" w:styleId="581EDF6A25E346E1A918F414EFB8153C">
    <w:name w:val="581EDF6A25E346E1A918F414EFB8153C"/>
    <w:rsid w:val="006131F6"/>
  </w:style>
  <w:style w:type="paragraph" w:customStyle="1" w:styleId="A1384E3D0D7540AD96F87FAF7C6C6EF5">
    <w:name w:val="A1384E3D0D7540AD96F87FAF7C6C6EF5"/>
    <w:rsid w:val="006131F6"/>
  </w:style>
  <w:style w:type="paragraph" w:customStyle="1" w:styleId="F2675A6EEAB44E4AADC3561C7523A844">
    <w:name w:val="F2675A6EEAB44E4AADC3561C7523A844"/>
    <w:rsid w:val="007842CE"/>
  </w:style>
  <w:style w:type="paragraph" w:customStyle="1" w:styleId="3F969399008B47CCB850A96A9AD45DB6">
    <w:name w:val="3F969399008B47CCB850A96A9AD45DB6"/>
    <w:rsid w:val="004B12AD"/>
  </w:style>
  <w:style w:type="paragraph" w:customStyle="1" w:styleId="92DD8C1E4267482CB150533E1EB01BB4">
    <w:name w:val="92DD8C1E4267482CB150533E1EB01BB4"/>
    <w:rsid w:val="004B12AD"/>
  </w:style>
  <w:style w:type="paragraph" w:customStyle="1" w:styleId="B7AAD39793494AB8A387FD7C47435A11">
    <w:name w:val="B7AAD39793494AB8A387FD7C47435A11"/>
    <w:rsid w:val="004B12AD"/>
  </w:style>
  <w:style w:type="paragraph" w:customStyle="1" w:styleId="98CC676351DB45F1B15037E03C66E48E">
    <w:name w:val="98CC676351DB45F1B15037E03C66E48E"/>
    <w:rsid w:val="004B12AD"/>
  </w:style>
  <w:style w:type="paragraph" w:customStyle="1" w:styleId="DF8FE9402F1A4A86A6CD18D9DA9A5429">
    <w:name w:val="DF8FE9402F1A4A86A6CD18D9DA9A5429"/>
    <w:rsid w:val="004B12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2097C-AA98-4AC2-9342-1406D265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ISEC.dotx</Template>
  <TotalTime>0</TotalTime>
  <Pages>25</Pages>
  <Words>2885</Words>
  <Characters>15585</Characters>
  <Application>Microsoft Office Word</Application>
  <DocSecurity>0</DocSecurity>
  <Lines>129</Lines>
  <Paragraphs>36</Paragraphs>
  <ScaleCrop>false</ScaleCrop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</dc:creator>
  <cp:keywords/>
  <cp:lastModifiedBy>Daniel Duarte Silva</cp:lastModifiedBy>
  <cp:revision>3</cp:revision>
  <cp:lastPrinted>2024-05-30T18:05:00Z</cp:lastPrinted>
  <dcterms:created xsi:type="dcterms:W3CDTF">2024-05-30T18:53:00Z</dcterms:created>
  <dcterms:modified xsi:type="dcterms:W3CDTF">2024-05-30T18:53:00Z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ZOTERO_PREF_1">
    <vt:lpwstr>&lt;data data-version="3" zotero-version="6.0.36"&gt;&lt;session id="XPWWWfnf"/&gt;&lt;style id="http://www.zotero.org/styles/apa" locale="pt-PT"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